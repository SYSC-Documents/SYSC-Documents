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6810"/>
        <w:gridCol w:w="1425"/>
      </w:tblGrid>
      <w:tr w:rsidR="00D11650" w:rsidRPr="004D61EA" w14:paraId="16E15434" w14:textId="77777777" w:rsidTr="1DE40203">
        <w:trPr>
          <w:trHeight w:val="570"/>
        </w:trPr>
        <w:tc>
          <w:tcPr>
            <w:tcW w:w="2880" w:type="dxa"/>
            <w:tcBorders>
              <w:top w:val="nil"/>
              <w:left w:val="nil"/>
              <w:bottom w:val="nil"/>
              <w:right w:val="nil"/>
            </w:tcBorders>
          </w:tcPr>
          <w:p w14:paraId="672A6659" w14:textId="031EED1E" w:rsidR="00D11650" w:rsidRPr="004D61EA" w:rsidRDefault="13B74684" w:rsidP="5DAEA6DA">
            <w:pPr>
              <w:pStyle w:val="Heading3"/>
              <w:ind w:left="-70"/>
              <w:rPr>
                <w:rFonts w:ascii="Arial" w:hAnsi="Arial" w:cs="Arial"/>
                <w:sz w:val="28"/>
                <w:szCs w:val="28"/>
              </w:rPr>
            </w:pPr>
            <w:bookmarkStart w:id="0" w:name="_Hlk210989824"/>
            <w:r>
              <w:rPr>
                <w:noProof/>
              </w:rPr>
              <w:drawing>
                <wp:inline distT="0" distB="0" distL="0" distR="0" wp14:anchorId="67B1CDA6" wp14:editId="3DB6B8E4">
                  <wp:extent cx="1695450" cy="466725"/>
                  <wp:effectExtent l="0" t="0" r="0" b="9525"/>
                  <wp:docPr id="1453995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5450" cy="466725"/>
                          </a:xfrm>
                          <a:prstGeom prst="rect">
                            <a:avLst/>
                          </a:prstGeom>
                          <a:solidFill>
                            <a:srgbClr val="D4F2E4"/>
                          </a:solidFill>
                          <a:ln>
                            <a:noFill/>
                          </a:ln>
                        </pic:spPr>
                      </pic:pic>
                    </a:graphicData>
                  </a:graphic>
                </wp:inline>
              </w:drawing>
            </w:r>
          </w:p>
        </w:tc>
        <w:tc>
          <w:tcPr>
            <w:tcW w:w="6810" w:type="dxa"/>
            <w:tcBorders>
              <w:top w:val="nil"/>
              <w:left w:val="nil"/>
              <w:bottom w:val="nil"/>
              <w:right w:val="nil"/>
            </w:tcBorders>
            <w:vAlign w:val="center"/>
          </w:tcPr>
          <w:p w14:paraId="36532020" w14:textId="24845DA9" w:rsidR="00090E7B" w:rsidRPr="004D61EA" w:rsidRDefault="007F16E7" w:rsidP="5DAEA6DA">
            <w:pPr>
              <w:pStyle w:val="Heading1"/>
              <w:ind w:right="-90"/>
              <w:rPr>
                <w:rFonts w:ascii="Arial" w:hAnsi="Arial" w:cs="Arial"/>
                <w:sz w:val="28"/>
                <w:szCs w:val="28"/>
              </w:rPr>
            </w:pPr>
            <w:r w:rsidRPr="5DAEA6DA">
              <w:rPr>
                <w:rFonts w:ascii="Arial" w:hAnsi="Arial" w:cs="Arial"/>
                <w:sz w:val="28"/>
                <w:szCs w:val="28"/>
              </w:rPr>
              <w:t xml:space="preserve">               </w:t>
            </w:r>
            <w:r w:rsidR="5871ED54" w:rsidRPr="5DAEA6DA">
              <w:rPr>
                <w:rFonts w:ascii="Arial" w:hAnsi="Arial" w:cs="Arial"/>
                <w:sz w:val="28"/>
                <w:szCs w:val="28"/>
              </w:rPr>
              <w:t>Oxfordshire</w:t>
            </w:r>
            <w:r w:rsidR="08CCC366" w:rsidRPr="5DAEA6DA">
              <w:rPr>
                <w:rFonts w:ascii="Arial" w:hAnsi="Arial" w:cs="Arial"/>
                <w:sz w:val="28"/>
                <w:szCs w:val="28"/>
              </w:rPr>
              <w:t xml:space="preserve">                       </w:t>
            </w:r>
            <w:r w:rsidR="2E5D2617">
              <w:rPr>
                <w:noProof/>
              </w:rPr>
              <w:drawing>
                <wp:inline distT="0" distB="0" distL="0" distR="0" wp14:anchorId="78FEBC78" wp14:editId="6876905C">
                  <wp:extent cx="809625" cy="436245"/>
                  <wp:effectExtent l="0" t="0" r="9525" b="1905"/>
                  <wp:docPr id="176050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9625" cy="436245"/>
                          </a:xfrm>
                          <a:prstGeom prst="rect">
                            <a:avLst/>
                          </a:prstGeom>
                          <a:noFill/>
                          <a:ln>
                            <a:noFill/>
                          </a:ln>
                        </pic:spPr>
                      </pic:pic>
                    </a:graphicData>
                  </a:graphic>
                </wp:inline>
              </w:drawing>
            </w:r>
          </w:p>
          <w:p w14:paraId="38FA5DC5" w14:textId="77777777" w:rsidR="00D11650" w:rsidRPr="004D61EA" w:rsidRDefault="00CA51EC" w:rsidP="007F16E7">
            <w:pPr>
              <w:pStyle w:val="Heading1"/>
              <w:rPr>
                <w:rFonts w:ascii="Arial" w:hAnsi="Arial" w:cs="Arial"/>
                <w:b w:val="0"/>
                <w:szCs w:val="24"/>
              </w:rPr>
            </w:pPr>
            <w:r w:rsidRPr="004D61EA">
              <w:rPr>
                <w:rFonts w:ascii="Arial" w:hAnsi="Arial" w:cs="Arial"/>
                <w:sz w:val="28"/>
                <w:szCs w:val="28"/>
              </w:rPr>
              <w:t xml:space="preserve"> </w:t>
            </w:r>
            <w:r w:rsidR="00090E7B" w:rsidRPr="004D61EA">
              <w:rPr>
                <w:rFonts w:ascii="Arial" w:hAnsi="Arial" w:cs="Arial"/>
                <w:sz w:val="28"/>
                <w:szCs w:val="28"/>
              </w:rPr>
              <w:t>Educational Psychology Service</w:t>
            </w:r>
          </w:p>
        </w:tc>
        <w:tc>
          <w:tcPr>
            <w:tcW w:w="1425" w:type="dxa"/>
            <w:tcBorders>
              <w:top w:val="nil"/>
              <w:left w:val="nil"/>
              <w:bottom w:val="nil"/>
              <w:right w:val="nil"/>
            </w:tcBorders>
          </w:tcPr>
          <w:p w14:paraId="0A37501D" w14:textId="1A8FFCB3" w:rsidR="00D11650" w:rsidRPr="004D61EA" w:rsidRDefault="00D11650" w:rsidP="00CE7053">
            <w:pPr>
              <w:pStyle w:val="Heading1"/>
              <w:jc w:val="center"/>
              <w:rPr>
                <w:rFonts w:ascii="Arial" w:hAnsi="Arial" w:cs="Arial"/>
                <w:szCs w:val="24"/>
              </w:rPr>
            </w:pPr>
          </w:p>
        </w:tc>
      </w:tr>
    </w:tbl>
    <w:p w14:paraId="2EBD8A51" w14:textId="70FFF152" w:rsidR="00315C04" w:rsidRPr="004D61EA" w:rsidRDefault="3320CEC2" w:rsidP="5DAEA6DA">
      <w:pPr>
        <w:pStyle w:val="Heading3"/>
        <w:rPr>
          <w:rFonts w:ascii="Arial" w:hAnsi="Arial" w:cs="Arial"/>
          <w:sz w:val="22"/>
          <w:szCs w:val="22"/>
        </w:rPr>
      </w:pPr>
      <w:r w:rsidRPr="1DE40203">
        <w:rPr>
          <w:rFonts w:ascii="Arial" w:hAnsi="Arial" w:cs="Arial"/>
          <w:sz w:val="22"/>
          <w:szCs w:val="22"/>
        </w:rPr>
        <w:t xml:space="preserve">CONSENT FORM </w:t>
      </w:r>
      <w:r w:rsidR="00D11650" w:rsidRPr="1DE40203">
        <w:rPr>
          <w:rFonts w:ascii="Arial" w:hAnsi="Arial" w:cs="Arial"/>
          <w:sz w:val="22"/>
          <w:szCs w:val="22"/>
        </w:rPr>
        <w:t>EDUCATIONAL PSYCHOLOGY INVOLVEMENT</w:t>
      </w:r>
    </w:p>
    <w:bookmarkEnd w:id="0"/>
    <w:p w14:paraId="09E253B4" w14:textId="77777777" w:rsidR="00CE218B" w:rsidRDefault="00CE218B" w:rsidP="1DE40203">
      <w:pPr>
        <w:rPr>
          <w:rFonts w:ascii="Arial" w:hAnsi="Arial" w:cs="Arial"/>
          <w:b/>
          <w:bCs/>
          <w:sz w:val="24"/>
          <w:szCs w:val="24"/>
        </w:rPr>
      </w:pPr>
    </w:p>
    <w:p w14:paraId="2A670F3A" w14:textId="10139F6C" w:rsidR="00CE218B" w:rsidRDefault="62AC7DD5" w:rsidP="1DE40203">
      <w:pPr>
        <w:rPr>
          <w:rFonts w:ascii="Arial" w:hAnsi="Arial" w:cs="Arial"/>
          <w:b/>
          <w:bCs/>
          <w:sz w:val="24"/>
          <w:szCs w:val="24"/>
        </w:rPr>
      </w:pPr>
      <w:r w:rsidRPr="36DCD5B9">
        <w:rPr>
          <w:rFonts w:ascii="Arial" w:hAnsi="Arial" w:cs="Arial"/>
          <w:b/>
          <w:bCs/>
          <w:sz w:val="24"/>
          <w:szCs w:val="24"/>
        </w:rPr>
        <w:t>Following agreement with the EPS and parent(s) (those with parental responsibility) t</w:t>
      </w:r>
      <w:r w:rsidR="2EE4F539" w:rsidRPr="36DCD5B9">
        <w:rPr>
          <w:rFonts w:ascii="Arial" w:hAnsi="Arial" w:cs="Arial"/>
          <w:b/>
          <w:bCs/>
          <w:sz w:val="24"/>
          <w:szCs w:val="24"/>
        </w:rPr>
        <w:t>h</w:t>
      </w:r>
      <w:r w:rsidR="6B632BEA" w:rsidRPr="36DCD5B9">
        <w:rPr>
          <w:rFonts w:ascii="Arial" w:hAnsi="Arial" w:cs="Arial"/>
          <w:b/>
          <w:bCs/>
          <w:sz w:val="24"/>
          <w:szCs w:val="24"/>
        </w:rPr>
        <w:t>e s</w:t>
      </w:r>
      <w:r w:rsidR="5DEF0F73" w:rsidRPr="36DCD5B9">
        <w:rPr>
          <w:rFonts w:ascii="Arial" w:hAnsi="Arial" w:cs="Arial"/>
          <w:b/>
          <w:bCs/>
          <w:sz w:val="24"/>
          <w:szCs w:val="24"/>
        </w:rPr>
        <w:t>chool</w:t>
      </w:r>
      <w:r w:rsidR="00FE652C">
        <w:rPr>
          <w:rFonts w:ascii="Arial" w:hAnsi="Arial" w:cs="Arial"/>
          <w:b/>
          <w:bCs/>
          <w:sz w:val="24"/>
          <w:szCs w:val="24"/>
        </w:rPr>
        <w:t xml:space="preserve"> should arrange for the parent(s) to complete this form. </w:t>
      </w:r>
      <w:r w:rsidR="00FE652C">
        <w:rPr>
          <w:rFonts w:ascii="Arial" w:hAnsi="Arial" w:cs="Arial"/>
          <w:b/>
          <w:bCs/>
          <w:sz w:val="24"/>
          <w:szCs w:val="24"/>
        </w:rPr>
        <w:br/>
      </w:r>
    </w:p>
    <w:tbl>
      <w:tblPr>
        <w:tblStyle w:val="TableGrid"/>
        <w:tblW w:w="10910" w:type="dxa"/>
        <w:tblLook w:val="04A0" w:firstRow="1" w:lastRow="0" w:firstColumn="1" w:lastColumn="0" w:noHBand="0" w:noVBand="1"/>
      </w:tblPr>
      <w:tblGrid>
        <w:gridCol w:w="5520"/>
        <w:gridCol w:w="2695"/>
        <w:gridCol w:w="2695"/>
      </w:tblGrid>
      <w:tr w:rsidR="5DAEA6DA" w14:paraId="035CBEFF" w14:textId="77777777" w:rsidTr="6B1E2EAB">
        <w:trPr>
          <w:trHeight w:val="300"/>
        </w:trPr>
        <w:tc>
          <w:tcPr>
            <w:tcW w:w="10910" w:type="dxa"/>
            <w:gridSpan w:val="3"/>
          </w:tcPr>
          <w:p w14:paraId="6CBD7C7E" w14:textId="15E535ED" w:rsidR="36C590B5" w:rsidRDefault="36C590B5" w:rsidP="5DAEA6DA">
            <w:pPr>
              <w:rPr>
                <w:rFonts w:ascii="Arial" w:hAnsi="Arial" w:cs="Arial"/>
                <w:b/>
                <w:bCs/>
                <w:sz w:val="24"/>
                <w:szCs w:val="24"/>
              </w:rPr>
            </w:pPr>
            <w:r w:rsidRPr="5DAEA6DA">
              <w:rPr>
                <w:rFonts w:ascii="Arial" w:eastAsia="Arial" w:hAnsi="Arial" w:cs="Arial"/>
                <w:b/>
                <w:bCs/>
                <w:sz w:val="24"/>
                <w:szCs w:val="24"/>
              </w:rPr>
              <w:t>Learner details:</w:t>
            </w:r>
          </w:p>
        </w:tc>
      </w:tr>
      <w:tr w:rsidR="007F16E7" w14:paraId="3884CFF9" w14:textId="77777777" w:rsidTr="6B1E2EAB">
        <w:trPr>
          <w:trHeight w:val="300"/>
        </w:trPr>
        <w:tc>
          <w:tcPr>
            <w:tcW w:w="5520" w:type="dxa"/>
          </w:tcPr>
          <w:p w14:paraId="6BEEECA6" w14:textId="00704F23" w:rsidR="007F16E7" w:rsidRDefault="007F16E7">
            <w:pPr>
              <w:rPr>
                <w:rFonts w:ascii="Arial" w:hAnsi="Arial" w:cs="Arial"/>
                <w:sz w:val="24"/>
                <w:szCs w:val="24"/>
              </w:rPr>
            </w:pPr>
            <w:r>
              <w:rPr>
                <w:rFonts w:ascii="Arial" w:hAnsi="Arial" w:cs="Arial"/>
                <w:sz w:val="24"/>
                <w:szCs w:val="24"/>
              </w:rPr>
              <w:t>Surname:</w:t>
            </w:r>
          </w:p>
          <w:p w14:paraId="2650FE9C" w14:textId="49EC6B0F" w:rsidR="002317AA" w:rsidRDefault="002317AA" w:rsidP="5DAEA6DA">
            <w:pPr>
              <w:rPr>
                <w:rFonts w:ascii="Arial" w:hAnsi="Arial" w:cs="Arial"/>
                <w:sz w:val="24"/>
                <w:szCs w:val="24"/>
              </w:rPr>
            </w:pPr>
          </w:p>
        </w:tc>
        <w:tc>
          <w:tcPr>
            <w:tcW w:w="2695" w:type="dxa"/>
          </w:tcPr>
          <w:p w14:paraId="0C446FE1" w14:textId="42872D0A" w:rsidR="007F16E7" w:rsidRDefault="007F16E7">
            <w:pPr>
              <w:rPr>
                <w:rFonts w:ascii="Arial" w:hAnsi="Arial" w:cs="Arial"/>
                <w:sz w:val="24"/>
                <w:szCs w:val="24"/>
              </w:rPr>
            </w:pPr>
            <w:r>
              <w:rPr>
                <w:rFonts w:ascii="Arial" w:hAnsi="Arial" w:cs="Arial"/>
                <w:sz w:val="24"/>
                <w:szCs w:val="24"/>
              </w:rPr>
              <w:t>Forename:</w:t>
            </w:r>
          </w:p>
        </w:tc>
        <w:tc>
          <w:tcPr>
            <w:tcW w:w="2695" w:type="dxa"/>
          </w:tcPr>
          <w:p w14:paraId="64AA058C" w14:textId="59D09384" w:rsidR="214EB973" w:rsidRDefault="00FE652C" w:rsidP="6B1E2EAB">
            <w:pPr>
              <w:rPr>
                <w:rFonts w:ascii="Arial" w:hAnsi="Arial" w:cs="Arial"/>
                <w:sz w:val="24"/>
                <w:szCs w:val="24"/>
              </w:rPr>
            </w:pPr>
            <w:r w:rsidRPr="007F16E7">
              <w:rPr>
                <w:rFonts w:ascii="Arial" w:hAnsi="Arial" w:cs="Arial"/>
                <w:sz w:val="24"/>
                <w:szCs w:val="24"/>
              </w:rPr>
              <w:t>Date of Birth:</w:t>
            </w:r>
          </w:p>
        </w:tc>
      </w:tr>
    </w:tbl>
    <w:p w14:paraId="28482D9D" w14:textId="0916E47F" w:rsidR="1DE40203" w:rsidRDefault="1DE40203" w:rsidP="1DE40203">
      <w:pPr>
        <w:rPr>
          <w:rFonts w:ascii="Arial" w:hAnsi="Arial" w:cs="Arial"/>
          <w:sz w:val="24"/>
          <w:szCs w:val="24"/>
        </w:rPr>
      </w:pPr>
    </w:p>
    <w:tbl>
      <w:tblPr>
        <w:tblStyle w:val="TableGrid"/>
        <w:tblpPr w:leftFromText="180" w:rightFromText="180" w:vertAnchor="text" w:horzAnchor="margin" w:tblpY="1"/>
        <w:tblOverlap w:val="never"/>
        <w:tblW w:w="10905" w:type="dxa"/>
        <w:tblLayout w:type="fixed"/>
        <w:tblLook w:val="04A0" w:firstRow="1" w:lastRow="0" w:firstColumn="1" w:lastColumn="0" w:noHBand="0" w:noVBand="1"/>
      </w:tblPr>
      <w:tblGrid>
        <w:gridCol w:w="10905"/>
      </w:tblGrid>
      <w:tr w:rsidR="00FE652C" w14:paraId="24E3329D" w14:textId="77777777" w:rsidTr="00FE652C">
        <w:trPr>
          <w:trHeight w:val="330"/>
        </w:trPr>
        <w:tc>
          <w:tcPr>
            <w:tcW w:w="10905" w:type="dxa"/>
            <w:tcBorders>
              <w:top w:val="single" w:sz="8" w:space="0" w:color="auto"/>
              <w:left w:val="single" w:sz="8" w:space="0" w:color="auto"/>
              <w:bottom w:val="single" w:sz="8" w:space="0" w:color="auto"/>
              <w:right w:val="single" w:sz="8" w:space="0" w:color="auto"/>
            </w:tcBorders>
            <w:tcMar>
              <w:left w:w="108" w:type="dxa"/>
              <w:right w:w="108" w:type="dxa"/>
            </w:tcMar>
          </w:tcPr>
          <w:p w14:paraId="6C70225D" w14:textId="77777777" w:rsidR="00FE652C" w:rsidRPr="006B59D1" w:rsidRDefault="00FE652C" w:rsidP="00FE652C">
            <w:pPr>
              <w:pStyle w:val="NoSpacing"/>
              <w:ind w:right="-1080"/>
              <w:rPr>
                <w:color w:val="FFFFFF" w:themeColor="background1"/>
              </w:rPr>
            </w:pPr>
            <w:r w:rsidRPr="6B1E2EAB">
              <w:rPr>
                <w:rFonts w:ascii="Arial" w:eastAsia="Arial" w:hAnsi="Arial" w:cs="Arial"/>
                <w:b/>
                <w:bCs/>
                <w:sz w:val="22"/>
                <w:szCs w:val="22"/>
                <w:lang w:val="en-US"/>
              </w:rPr>
              <w:t>What are the key issues that you would like the Educational Psychologist to know?</w:t>
            </w:r>
            <w:r w:rsidRPr="6B1E2EAB">
              <w:rPr>
                <w:rFonts w:ascii="Arial" w:eastAsia="Arial" w:hAnsi="Arial" w:cs="Arial"/>
                <w:color w:val="FFFFFF" w:themeColor="background1"/>
                <w:sz w:val="22"/>
                <w:szCs w:val="22"/>
              </w:rPr>
              <w:t xml:space="preserve"> </w:t>
            </w:r>
          </w:p>
        </w:tc>
      </w:tr>
      <w:tr w:rsidR="00FE652C" w14:paraId="58DE3F80" w14:textId="77777777" w:rsidTr="00FE652C">
        <w:trPr>
          <w:trHeight w:val="330"/>
        </w:trPr>
        <w:tc>
          <w:tcPr>
            <w:tcW w:w="10905" w:type="dxa"/>
            <w:shd w:val="clear" w:color="auto" w:fill="BBF3EB"/>
            <w:tcMar>
              <w:left w:w="108" w:type="dxa"/>
              <w:right w:w="108" w:type="dxa"/>
            </w:tcMar>
          </w:tcPr>
          <w:p w14:paraId="3B196902" w14:textId="77777777" w:rsidR="00FE652C" w:rsidRPr="6B1E2EAB" w:rsidRDefault="00FE652C" w:rsidP="00FE652C">
            <w:pPr>
              <w:pStyle w:val="NoSpacing"/>
              <w:ind w:right="-1080"/>
              <w:rPr>
                <w:rFonts w:ascii="Arial" w:eastAsia="Arial" w:hAnsi="Arial" w:cs="Arial"/>
                <w:b/>
                <w:bCs/>
                <w:sz w:val="22"/>
                <w:szCs w:val="22"/>
                <w:lang w:val="en-US"/>
              </w:rPr>
            </w:pPr>
            <w:r w:rsidRPr="651E46DA">
              <w:rPr>
                <w:rFonts w:ascii="Arial" w:eastAsia="Arial" w:hAnsi="Arial" w:cs="Arial"/>
                <w:b/>
                <w:bCs/>
                <w:color w:val="000000" w:themeColor="text1"/>
                <w:sz w:val="22"/>
                <w:szCs w:val="22"/>
              </w:rPr>
              <w:t>Parent(s)/Carer(s) views:</w:t>
            </w:r>
          </w:p>
        </w:tc>
      </w:tr>
      <w:tr w:rsidR="00FE652C" w14:paraId="5D366089" w14:textId="77777777" w:rsidTr="00FE652C">
        <w:trPr>
          <w:trHeight w:val="330"/>
        </w:trPr>
        <w:tc>
          <w:tcPr>
            <w:tcW w:w="10905" w:type="dxa"/>
            <w:tcBorders>
              <w:top w:val="single" w:sz="8" w:space="0" w:color="auto"/>
              <w:left w:val="single" w:sz="8" w:space="0" w:color="auto"/>
              <w:bottom w:val="single" w:sz="8" w:space="0" w:color="auto"/>
              <w:right w:val="single" w:sz="8" w:space="0" w:color="auto"/>
            </w:tcBorders>
            <w:tcMar>
              <w:left w:w="108" w:type="dxa"/>
              <w:right w:w="108" w:type="dxa"/>
            </w:tcMar>
          </w:tcPr>
          <w:p w14:paraId="6137002B" w14:textId="77777777" w:rsidR="00FE652C" w:rsidRDefault="00FE652C" w:rsidP="00FE652C">
            <w:pPr>
              <w:pStyle w:val="NoSpacing"/>
              <w:ind w:right="-1080"/>
              <w:rPr>
                <w:rFonts w:ascii="Arial" w:eastAsia="Arial" w:hAnsi="Arial" w:cs="Arial"/>
                <w:b/>
                <w:bCs/>
                <w:color w:val="000000" w:themeColor="text1"/>
                <w:sz w:val="22"/>
                <w:szCs w:val="22"/>
              </w:rPr>
            </w:pPr>
          </w:p>
          <w:p w14:paraId="160E5654" w14:textId="77777777" w:rsidR="00FE652C" w:rsidRDefault="00FE652C" w:rsidP="00FE652C">
            <w:pPr>
              <w:pStyle w:val="NoSpacing"/>
              <w:ind w:right="-1080"/>
              <w:rPr>
                <w:rFonts w:ascii="Arial" w:eastAsia="Arial" w:hAnsi="Arial" w:cs="Arial"/>
                <w:b/>
                <w:bCs/>
                <w:color w:val="000000" w:themeColor="text1"/>
                <w:sz w:val="22"/>
                <w:szCs w:val="22"/>
              </w:rPr>
            </w:pPr>
          </w:p>
          <w:p w14:paraId="3F128CCA" w14:textId="77777777" w:rsidR="00FE652C" w:rsidRDefault="00FE652C" w:rsidP="00FE652C">
            <w:pPr>
              <w:pStyle w:val="NoSpacing"/>
              <w:ind w:right="-1080"/>
              <w:rPr>
                <w:rFonts w:ascii="Arial" w:eastAsia="Arial" w:hAnsi="Arial" w:cs="Arial"/>
                <w:b/>
                <w:bCs/>
                <w:color w:val="000000" w:themeColor="text1"/>
                <w:sz w:val="22"/>
                <w:szCs w:val="22"/>
              </w:rPr>
            </w:pPr>
          </w:p>
          <w:p w14:paraId="45AFE4AB" w14:textId="77777777" w:rsidR="00FE652C" w:rsidRDefault="00FE652C" w:rsidP="00FE652C">
            <w:pPr>
              <w:pStyle w:val="NoSpacing"/>
              <w:ind w:right="-1080"/>
              <w:rPr>
                <w:rFonts w:ascii="Arial" w:eastAsia="Arial" w:hAnsi="Arial" w:cs="Arial"/>
                <w:b/>
                <w:bCs/>
                <w:color w:val="000000" w:themeColor="text1"/>
                <w:sz w:val="22"/>
                <w:szCs w:val="22"/>
              </w:rPr>
            </w:pPr>
          </w:p>
          <w:p w14:paraId="07E4524F" w14:textId="77777777" w:rsidR="00FE652C" w:rsidRPr="651E46DA" w:rsidRDefault="00FE652C" w:rsidP="00FE652C">
            <w:pPr>
              <w:pStyle w:val="NoSpacing"/>
              <w:ind w:right="-1080"/>
              <w:rPr>
                <w:rFonts w:ascii="Arial" w:eastAsia="Arial" w:hAnsi="Arial" w:cs="Arial"/>
                <w:b/>
                <w:bCs/>
                <w:color w:val="000000" w:themeColor="text1"/>
                <w:sz w:val="22"/>
                <w:szCs w:val="22"/>
              </w:rPr>
            </w:pPr>
          </w:p>
        </w:tc>
      </w:tr>
      <w:tr w:rsidR="00FE652C" w14:paraId="63971D2A" w14:textId="77777777" w:rsidTr="00FE652C">
        <w:trPr>
          <w:trHeight w:val="330"/>
        </w:trPr>
        <w:tc>
          <w:tcPr>
            <w:tcW w:w="10905" w:type="dxa"/>
            <w:shd w:val="clear" w:color="auto" w:fill="BBF3EB"/>
            <w:tcMar>
              <w:left w:w="108" w:type="dxa"/>
              <w:right w:w="108" w:type="dxa"/>
            </w:tcMar>
          </w:tcPr>
          <w:p w14:paraId="0A225EAF" w14:textId="77777777" w:rsidR="00FE652C" w:rsidRPr="651E46DA" w:rsidRDefault="00FE652C" w:rsidP="00FE652C">
            <w:pPr>
              <w:pStyle w:val="NoSpacing"/>
              <w:ind w:right="-1080"/>
              <w:rPr>
                <w:rFonts w:ascii="Arial" w:eastAsia="Arial" w:hAnsi="Arial" w:cs="Arial"/>
                <w:b/>
                <w:bCs/>
                <w:color w:val="000000" w:themeColor="text1"/>
                <w:sz w:val="22"/>
                <w:szCs w:val="22"/>
              </w:rPr>
            </w:pPr>
            <w:r w:rsidRPr="651E46DA">
              <w:rPr>
                <w:rFonts w:ascii="Arial" w:eastAsia="Arial" w:hAnsi="Arial" w:cs="Arial"/>
                <w:b/>
                <w:bCs/>
                <w:color w:val="000000" w:themeColor="text1"/>
                <w:sz w:val="22"/>
                <w:szCs w:val="22"/>
              </w:rPr>
              <w:t>Child/Young Person views:</w:t>
            </w:r>
          </w:p>
        </w:tc>
      </w:tr>
      <w:tr w:rsidR="00FE652C" w14:paraId="4EC0C95E" w14:textId="77777777" w:rsidTr="00FE652C">
        <w:trPr>
          <w:trHeight w:val="330"/>
        </w:trPr>
        <w:tc>
          <w:tcPr>
            <w:tcW w:w="10905" w:type="dxa"/>
            <w:tcBorders>
              <w:top w:val="single" w:sz="8" w:space="0" w:color="auto"/>
              <w:left w:val="single" w:sz="8" w:space="0" w:color="auto"/>
              <w:bottom w:val="single" w:sz="8" w:space="0" w:color="auto"/>
              <w:right w:val="single" w:sz="8" w:space="0" w:color="auto"/>
            </w:tcBorders>
            <w:tcMar>
              <w:left w:w="108" w:type="dxa"/>
              <w:right w:w="108" w:type="dxa"/>
            </w:tcMar>
          </w:tcPr>
          <w:p w14:paraId="3746B9F0" w14:textId="77777777" w:rsidR="00FE652C" w:rsidRDefault="00FE652C" w:rsidP="00FE652C">
            <w:pPr>
              <w:pStyle w:val="NoSpacing"/>
              <w:ind w:right="-1080"/>
              <w:rPr>
                <w:rFonts w:ascii="Arial" w:eastAsia="Arial" w:hAnsi="Arial" w:cs="Arial"/>
                <w:b/>
                <w:bCs/>
                <w:color w:val="000000" w:themeColor="text1"/>
                <w:sz w:val="22"/>
                <w:szCs w:val="22"/>
              </w:rPr>
            </w:pPr>
          </w:p>
          <w:p w14:paraId="2F57F252" w14:textId="77777777" w:rsidR="00FE652C" w:rsidRDefault="00FE652C" w:rsidP="00FE652C">
            <w:pPr>
              <w:pStyle w:val="NoSpacing"/>
              <w:ind w:right="-1080"/>
              <w:rPr>
                <w:rFonts w:ascii="Arial" w:eastAsia="Arial" w:hAnsi="Arial" w:cs="Arial"/>
                <w:b/>
                <w:bCs/>
                <w:color w:val="000000" w:themeColor="text1"/>
                <w:sz w:val="22"/>
                <w:szCs w:val="22"/>
              </w:rPr>
            </w:pPr>
          </w:p>
          <w:p w14:paraId="5BF80E3A" w14:textId="77777777" w:rsidR="00FE652C" w:rsidRDefault="00FE652C" w:rsidP="00FE652C">
            <w:pPr>
              <w:pStyle w:val="NoSpacing"/>
              <w:ind w:right="-1080"/>
              <w:rPr>
                <w:rFonts w:ascii="Arial" w:eastAsia="Arial" w:hAnsi="Arial" w:cs="Arial"/>
                <w:b/>
                <w:bCs/>
                <w:color w:val="000000" w:themeColor="text1"/>
                <w:sz w:val="22"/>
                <w:szCs w:val="22"/>
              </w:rPr>
            </w:pPr>
          </w:p>
          <w:p w14:paraId="5646AA20" w14:textId="77777777" w:rsidR="00FE652C" w:rsidRDefault="00FE652C" w:rsidP="00FE652C">
            <w:pPr>
              <w:pStyle w:val="NoSpacing"/>
              <w:ind w:right="-1080"/>
              <w:rPr>
                <w:rFonts w:ascii="Arial" w:eastAsia="Arial" w:hAnsi="Arial" w:cs="Arial"/>
                <w:b/>
                <w:bCs/>
                <w:color w:val="000000" w:themeColor="text1"/>
                <w:sz w:val="22"/>
                <w:szCs w:val="22"/>
              </w:rPr>
            </w:pPr>
          </w:p>
          <w:p w14:paraId="6FF96C68" w14:textId="77777777" w:rsidR="00FE652C" w:rsidRPr="651E46DA" w:rsidRDefault="00FE652C" w:rsidP="00FE652C">
            <w:pPr>
              <w:pStyle w:val="NoSpacing"/>
              <w:ind w:right="-1080"/>
              <w:rPr>
                <w:rFonts w:ascii="Arial" w:eastAsia="Arial" w:hAnsi="Arial" w:cs="Arial"/>
                <w:b/>
                <w:bCs/>
                <w:color w:val="000000" w:themeColor="text1"/>
                <w:sz w:val="22"/>
                <w:szCs w:val="22"/>
              </w:rPr>
            </w:pPr>
          </w:p>
        </w:tc>
      </w:tr>
    </w:tbl>
    <w:p w14:paraId="387EC84B" w14:textId="7DC1A3AC" w:rsidR="6B1E2EAB" w:rsidRDefault="6B1E2EAB" w:rsidP="6B1E2EAB">
      <w:pPr>
        <w:rPr>
          <w:rFonts w:ascii="Arial" w:hAnsi="Arial" w:cs="Arial"/>
          <w:i/>
          <w:iCs/>
          <w:sz w:val="24"/>
          <w:szCs w:val="24"/>
          <w:lang w:eastAsia="en-GB"/>
        </w:rPr>
      </w:pPr>
    </w:p>
    <w:tbl>
      <w:tblPr>
        <w:tblStyle w:val="TableGrid"/>
        <w:tblpPr w:leftFromText="180" w:rightFromText="180" w:vertAnchor="text" w:horzAnchor="margin" w:tblpY="-14"/>
        <w:tblW w:w="10802" w:type="dxa"/>
        <w:tblLook w:val="04A0" w:firstRow="1" w:lastRow="0" w:firstColumn="1" w:lastColumn="0" w:noHBand="0" w:noVBand="1"/>
      </w:tblPr>
      <w:tblGrid>
        <w:gridCol w:w="10802"/>
      </w:tblGrid>
      <w:tr w:rsidR="00FE652C" w:rsidRPr="00C771A1" w14:paraId="53CFE593" w14:textId="77777777" w:rsidTr="00054AB6">
        <w:trPr>
          <w:trHeight w:val="345"/>
        </w:trPr>
        <w:tc>
          <w:tcPr>
            <w:tcW w:w="10802" w:type="dxa"/>
          </w:tcPr>
          <w:p w14:paraId="5905EFDD" w14:textId="77777777" w:rsidR="00FE652C" w:rsidRPr="00C771A1" w:rsidRDefault="00FE652C" w:rsidP="00054AB6">
            <w:pPr>
              <w:rPr>
                <w:rFonts w:ascii="Arial" w:hAnsi="Arial" w:cs="Arial"/>
                <w:b/>
                <w:bCs/>
                <w:color w:val="FFFFFF" w:themeColor="background1"/>
                <w:sz w:val="24"/>
                <w:szCs w:val="24"/>
                <w:lang w:eastAsia="en-GB"/>
              </w:rPr>
            </w:pPr>
            <w:r w:rsidRPr="1DE40203">
              <w:rPr>
                <w:rFonts w:ascii="Arial" w:hAnsi="Arial" w:cs="Arial"/>
                <w:b/>
                <w:bCs/>
                <w:sz w:val="24"/>
                <w:szCs w:val="24"/>
                <w:lang w:eastAsia="en-GB"/>
              </w:rPr>
              <w:t>Informed consent from person with Parental Responsibility</w:t>
            </w:r>
          </w:p>
        </w:tc>
      </w:tr>
      <w:tr w:rsidR="00FE652C" w14:paraId="48E9AC67" w14:textId="77777777" w:rsidTr="00054AB6">
        <w:trPr>
          <w:trHeight w:val="300"/>
        </w:trPr>
        <w:tc>
          <w:tcPr>
            <w:tcW w:w="10802" w:type="dxa"/>
          </w:tcPr>
          <w:p w14:paraId="69A70EA5" w14:textId="77777777" w:rsidR="00FE652C" w:rsidRDefault="00FE652C" w:rsidP="00054AB6">
            <w:pPr>
              <w:spacing w:line="259" w:lineRule="auto"/>
              <w:rPr>
                <w:rFonts w:ascii="Arial" w:hAnsi="Arial" w:cs="Arial"/>
                <w:b/>
                <w:bCs/>
                <w:sz w:val="24"/>
                <w:szCs w:val="24"/>
                <w:lang w:eastAsia="en-GB"/>
              </w:rPr>
            </w:pPr>
            <w:r w:rsidRPr="1DE40203">
              <w:rPr>
                <w:rFonts w:ascii="Arial" w:hAnsi="Arial" w:cs="Arial"/>
                <w:b/>
                <w:bCs/>
                <w:sz w:val="24"/>
                <w:szCs w:val="24"/>
                <w:lang w:eastAsia="en-GB"/>
              </w:rPr>
              <w:t>Print Name:</w:t>
            </w:r>
          </w:p>
        </w:tc>
      </w:tr>
      <w:tr w:rsidR="00FE652C" w14:paraId="3F7BFD14" w14:textId="77777777" w:rsidTr="00054AB6">
        <w:trPr>
          <w:trHeight w:val="300"/>
        </w:trPr>
        <w:tc>
          <w:tcPr>
            <w:tcW w:w="10802" w:type="dxa"/>
          </w:tcPr>
          <w:p w14:paraId="4787CACD" w14:textId="77777777" w:rsidR="00FE652C" w:rsidRDefault="00FE652C" w:rsidP="00054AB6">
            <w:pPr>
              <w:spacing w:line="259" w:lineRule="auto"/>
              <w:rPr>
                <w:rFonts w:ascii="Arial" w:hAnsi="Arial" w:cs="Arial"/>
                <w:b/>
                <w:bCs/>
                <w:color w:val="FFFFFF" w:themeColor="background1"/>
                <w:sz w:val="24"/>
                <w:szCs w:val="24"/>
                <w:lang w:eastAsia="en-GB"/>
              </w:rPr>
            </w:pPr>
            <w:r w:rsidRPr="1DE40203">
              <w:rPr>
                <w:rFonts w:ascii="Arial" w:hAnsi="Arial" w:cs="Arial"/>
                <w:b/>
                <w:bCs/>
                <w:sz w:val="24"/>
                <w:szCs w:val="24"/>
                <w:lang w:eastAsia="en-GB"/>
              </w:rPr>
              <w:t>Relationship to Child:</w:t>
            </w:r>
          </w:p>
        </w:tc>
      </w:tr>
      <w:tr w:rsidR="00FE652C" w14:paraId="6A3048B7" w14:textId="77777777" w:rsidTr="001E3860">
        <w:trPr>
          <w:trHeight w:val="300"/>
        </w:trPr>
        <w:tc>
          <w:tcPr>
            <w:tcW w:w="10802" w:type="dxa"/>
            <w:shd w:val="clear" w:color="auto" w:fill="BBF3EB"/>
          </w:tcPr>
          <w:p w14:paraId="477EF109" w14:textId="71188CE5" w:rsidR="00FE652C" w:rsidRDefault="00FE652C" w:rsidP="00FE652C">
            <w:pPr>
              <w:spacing w:line="259" w:lineRule="auto"/>
              <w:rPr>
                <w:rFonts w:ascii="Arial" w:hAnsi="Arial" w:cs="Arial"/>
                <w:i/>
                <w:iCs/>
                <w:sz w:val="24"/>
                <w:szCs w:val="24"/>
                <w:lang w:eastAsia="en-GB"/>
              </w:rPr>
            </w:pPr>
            <w:r w:rsidRPr="1DE40203">
              <w:rPr>
                <w:rFonts w:ascii="Arial" w:hAnsi="Arial" w:cs="Arial"/>
                <w:i/>
                <w:iCs/>
                <w:sz w:val="24"/>
                <w:szCs w:val="24"/>
                <w:lang w:eastAsia="en-GB"/>
              </w:rPr>
              <w:t xml:space="preserve">Please voluntarily sign your name </w:t>
            </w:r>
            <w:r w:rsidR="001036F5">
              <w:rPr>
                <w:rFonts w:ascii="Arial" w:hAnsi="Arial" w:cs="Arial"/>
                <w:i/>
                <w:iCs/>
                <w:sz w:val="24"/>
                <w:szCs w:val="24"/>
                <w:lang w:eastAsia="en-GB"/>
              </w:rPr>
              <w:t xml:space="preserve">to confirm you agree to </w:t>
            </w:r>
            <w:r w:rsidR="0090611A">
              <w:rPr>
                <w:rFonts w:ascii="Arial" w:hAnsi="Arial" w:cs="Arial"/>
                <w:i/>
                <w:iCs/>
                <w:sz w:val="24"/>
                <w:szCs w:val="24"/>
                <w:lang w:eastAsia="en-GB"/>
              </w:rPr>
              <w:t>all</w:t>
            </w:r>
            <w:r w:rsidR="001036F5">
              <w:rPr>
                <w:rFonts w:ascii="Arial" w:hAnsi="Arial" w:cs="Arial"/>
                <w:i/>
                <w:iCs/>
                <w:sz w:val="24"/>
                <w:szCs w:val="24"/>
                <w:lang w:eastAsia="en-GB"/>
              </w:rPr>
              <w:t xml:space="preserve"> the </w:t>
            </w:r>
            <w:r w:rsidR="000A57FB">
              <w:rPr>
                <w:rFonts w:ascii="Arial" w:hAnsi="Arial" w:cs="Arial"/>
                <w:i/>
                <w:iCs/>
                <w:sz w:val="24"/>
                <w:szCs w:val="24"/>
                <w:lang w:eastAsia="en-GB"/>
              </w:rPr>
              <w:t>statements below</w:t>
            </w:r>
            <w:r w:rsidRPr="1DE40203">
              <w:rPr>
                <w:rFonts w:ascii="Arial" w:hAnsi="Arial" w:cs="Arial"/>
                <w:i/>
                <w:iCs/>
                <w:sz w:val="24"/>
                <w:szCs w:val="24"/>
                <w:lang w:eastAsia="en-GB"/>
              </w:rPr>
              <w:t>:</w:t>
            </w:r>
          </w:p>
          <w:p w14:paraId="3543F9C2" w14:textId="77777777" w:rsidR="001036F5" w:rsidRDefault="001036F5" w:rsidP="00FE652C">
            <w:pPr>
              <w:spacing w:line="259" w:lineRule="auto"/>
              <w:rPr>
                <w:rFonts w:ascii="Arial" w:hAnsi="Arial" w:cs="Arial"/>
                <w:i/>
                <w:iCs/>
                <w:sz w:val="24"/>
                <w:szCs w:val="24"/>
                <w:lang w:eastAsia="en-GB"/>
              </w:rPr>
            </w:pPr>
          </w:p>
          <w:p w14:paraId="34A8B9FA" w14:textId="77777777" w:rsidR="001036F5" w:rsidRDefault="001036F5" w:rsidP="001036F5">
            <w:pPr>
              <w:pStyle w:val="ListParagraph"/>
              <w:numPr>
                <w:ilvl w:val="0"/>
                <w:numId w:val="5"/>
              </w:numPr>
              <w:spacing w:line="259" w:lineRule="auto"/>
              <w:rPr>
                <w:rFonts w:ascii="Arial" w:hAnsi="Arial" w:cs="Arial"/>
                <w:b/>
                <w:bCs/>
                <w:sz w:val="24"/>
                <w:szCs w:val="24"/>
                <w:lang w:eastAsia="en-GB"/>
              </w:rPr>
            </w:pPr>
            <w:r w:rsidRPr="6B1E2EAB">
              <w:rPr>
                <w:rFonts w:ascii="Arial" w:hAnsi="Arial" w:cs="Arial"/>
                <w:b/>
                <w:bCs/>
                <w:sz w:val="24"/>
                <w:szCs w:val="24"/>
                <w:lang w:eastAsia="en-GB"/>
              </w:rPr>
              <w:t xml:space="preserve">I give consent for a member of the Educational Psychology team to become involved with my child. I understand that this </w:t>
            </w:r>
            <w:r w:rsidRPr="6B1E2EAB">
              <w:rPr>
                <w:rFonts w:ascii="Arial" w:hAnsi="Arial" w:cs="Arial"/>
                <w:b/>
                <w:bCs/>
                <w:i/>
                <w:iCs/>
                <w:sz w:val="24"/>
                <w:szCs w:val="24"/>
                <w:lang w:eastAsia="en-GB"/>
              </w:rPr>
              <w:t>may</w:t>
            </w:r>
            <w:r w:rsidRPr="6B1E2EAB">
              <w:rPr>
                <w:rFonts w:ascii="Arial" w:hAnsi="Arial" w:cs="Arial"/>
                <w:b/>
                <w:bCs/>
                <w:sz w:val="24"/>
                <w:szCs w:val="24"/>
                <w:lang w:eastAsia="en-GB"/>
              </w:rPr>
              <w:t xml:space="preserve"> involve a range of work including meeting with me as well as other professionals, attending meetings, observing my child, working with my child on an individual basis.</w:t>
            </w:r>
          </w:p>
          <w:p w14:paraId="06C03963" w14:textId="77777777" w:rsidR="001036F5" w:rsidRDefault="001036F5" w:rsidP="001036F5">
            <w:pPr>
              <w:spacing w:line="259" w:lineRule="auto"/>
              <w:rPr>
                <w:rFonts w:ascii="Arial" w:hAnsi="Arial" w:cs="Arial"/>
                <w:b/>
                <w:bCs/>
                <w:sz w:val="24"/>
                <w:szCs w:val="24"/>
                <w:lang w:eastAsia="en-GB"/>
              </w:rPr>
            </w:pPr>
          </w:p>
          <w:p w14:paraId="65A668C0" w14:textId="77777777" w:rsidR="001036F5" w:rsidRDefault="001036F5" w:rsidP="001036F5">
            <w:pPr>
              <w:pStyle w:val="ListParagraph"/>
              <w:numPr>
                <w:ilvl w:val="0"/>
                <w:numId w:val="5"/>
              </w:numPr>
              <w:spacing w:line="259" w:lineRule="auto"/>
              <w:rPr>
                <w:rFonts w:ascii="Arial" w:hAnsi="Arial" w:cs="Arial"/>
                <w:b/>
                <w:bCs/>
                <w:sz w:val="24"/>
                <w:szCs w:val="24"/>
                <w:lang w:eastAsia="en-GB"/>
              </w:rPr>
            </w:pPr>
            <w:r w:rsidRPr="5DAEA6DA">
              <w:rPr>
                <w:rFonts w:ascii="Arial" w:hAnsi="Arial" w:cs="Arial"/>
                <w:b/>
                <w:bCs/>
                <w:sz w:val="24"/>
                <w:szCs w:val="24"/>
                <w:lang w:eastAsia="en-GB"/>
              </w:rPr>
              <w:t>I give consent for copies of other services’ reports to be made available by the school to support the process.</w:t>
            </w:r>
          </w:p>
          <w:p w14:paraId="3C0D67F7" w14:textId="77777777" w:rsidR="001036F5" w:rsidRPr="001036F5" w:rsidRDefault="001036F5" w:rsidP="001036F5">
            <w:pPr>
              <w:pStyle w:val="ListParagraph"/>
              <w:rPr>
                <w:rFonts w:ascii="Arial" w:hAnsi="Arial" w:cs="Arial"/>
                <w:b/>
                <w:bCs/>
                <w:sz w:val="24"/>
                <w:szCs w:val="24"/>
                <w:lang w:eastAsia="en-GB"/>
              </w:rPr>
            </w:pPr>
          </w:p>
          <w:p w14:paraId="62E5BB2A" w14:textId="77777777" w:rsidR="001036F5" w:rsidRDefault="001036F5" w:rsidP="001036F5">
            <w:pPr>
              <w:pStyle w:val="ListParagraph"/>
              <w:numPr>
                <w:ilvl w:val="0"/>
                <w:numId w:val="5"/>
              </w:numPr>
              <w:spacing w:line="259" w:lineRule="auto"/>
              <w:rPr>
                <w:rFonts w:ascii="Arial" w:hAnsi="Arial" w:cs="Arial"/>
                <w:b/>
                <w:bCs/>
                <w:sz w:val="24"/>
                <w:szCs w:val="24"/>
                <w:lang w:eastAsia="en-GB"/>
              </w:rPr>
            </w:pPr>
            <w:r w:rsidRPr="5DAEA6DA">
              <w:rPr>
                <w:rFonts w:ascii="Arial" w:hAnsi="Arial" w:cs="Arial"/>
                <w:b/>
                <w:bCs/>
                <w:sz w:val="24"/>
                <w:szCs w:val="24"/>
                <w:lang w:eastAsia="en-GB"/>
              </w:rPr>
              <w:t>I give consent for written records to be kept on my child’s OCC digital and secure database.</w:t>
            </w:r>
          </w:p>
          <w:p w14:paraId="224A1333" w14:textId="77777777" w:rsidR="001036F5" w:rsidRPr="001036F5" w:rsidRDefault="001036F5" w:rsidP="001036F5">
            <w:pPr>
              <w:pStyle w:val="ListParagraph"/>
              <w:rPr>
                <w:rFonts w:ascii="Arial" w:hAnsi="Arial" w:cs="Arial"/>
                <w:b/>
                <w:bCs/>
                <w:sz w:val="24"/>
                <w:szCs w:val="24"/>
                <w:lang w:eastAsia="en-GB"/>
              </w:rPr>
            </w:pPr>
          </w:p>
          <w:p w14:paraId="78943E8B" w14:textId="2558D6D4" w:rsidR="001036F5" w:rsidRPr="001036F5" w:rsidRDefault="001036F5" w:rsidP="001036F5">
            <w:pPr>
              <w:pStyle w:val="NoSpacing"/>
              <w:numPr>
                <w:ilvl w:val="0"/>
                <w:numId w:val="5"/>
              </w:numPr>
              <w:spacing w:line="259" w:lineRule="auto"/>
              <w:rPr>
                <w:rFonts w:ascii="Arial" w:hAnsi="Arial" w:cs="Arial"/>
                <w:b/>
                <w:bCs/>
                <w:sz w:val="24"/>
                <w:szCs w:val="24"/>
                <w:lang w:eastAsia="en-GB"/>
              </w:rPr>
            </w:pPr>
            <w:r w:rsidRPr="5DAEA6DA">
              <w:rPr>
                <w:rFonts w:ascii="Arial" w:eastAsia="Arial" w:hAnsi="Arial" w:cs="Arial"/>
                <w:b/>
                <w:bCs/>
                <w:color w:val="000000" w:themeColor="text1"/>
                <w:sz w:val="24"/>
                <w:szCs w:val="24"/>
                <w:lang w:val="en-US"/>
              </w:rPr>
              <w:t xml:space="preserve">I have read, understood, and agree that </w:t>
            </w:r>
            <w:r w:rsidRPr="5DAEA6DA">
              <w:rPr>
                <w:rFonts w:ascii="Arial" w:hAnsi="Arial" w:cs="Arial"/>
                <w:b/>
                <w:bCs/>
                <w:sz w:val="24"/>
                <w:szCs w:val="24"/>
                <w:lang w:eastAsia="en-GB"/>
              </w:rPr>
              <w:t xml:space="preserve">the information held on the database will be available to other SEND services. Details will be maintained according to the requirements of the Data Protection Act 2018 and OCC’s privacy notice. The privacy notice, which explains how personal information is collected and used by Oxfordshire County Council, is published online at </w:t>
            </w:r>
            <w:hyperlink r:id="rId13">
              <w:r w:rsidRPr="001036F5">
                <w:rPr>
                  <w:rStyle w:val="Hyperlink"/>
                  <w:rFonts w:ascii="Arial" w:hAnsi="Arial" w:cs="Arial"/>
                  <w:b/>
                  <w:bCs/>
                  <w:sz w:val="24"/>
                  <w:szCs w:val="24"/>
                  <w:lang w:eastAsia="en-GB"/>
                </w:rPr>
                <w:t>Privacy notice | Oxfordshire County Council</w:t>
              </w:r>
            </w:hyperlink>
          </w:p>
        </w:tc>
      </w:tr>
    </w:tbl>
    <w:p w14:paraId="1DA0754C" w14:textId="61F729E3" w:rsidR="6B1E2EAB" w:rsidRDefault="6B1E2EAB" w:rsidP="6B1E2EAB">
      <w:pPr>
        <w:rPr>
          <w:rFonts w:ascii="Arial" w:hAnsi="Arial" w:cs="Arial"/>
          <w:i/>
          <w:iCs/>
          <w:sz w:val="24"/>
          <w:szCs w:val="24"/>
          <w:lang w:eastAsia="en-GB"/>
        </w:rPr>
      </w:pPr>
    </w:p>
    <w:tbl>
      <w:tblPr>
        <w:tblStyle w:val="TableGrid"/>
        <w:tblpPr w:leftFromText="180" w:rightFromText="180" w:vertAnchor="text" w:horzAnchor="margin" w:tblpY="-14"/>
        <w:tblW w:w="10802" w:type="dxa"/>
        <w:tblLook w:val="04A0" w:firstRow="1" w:lastRow="0" w:firstColumn="1" w:lastColumn="0" w:noHBand="0" w:noVBand="1"/>
      </w:tblPr>
      <w:tblGrid>
        <w:gridCol w:w="4884"/>
        <w:gridCol w:w="5918"/>
      </w:tblGrid>
      <w:tr w:rsidR="000A57FB" w14:paraId="23619C19" w14:textId="77777777" w:rsidTr="00CA6908">
        <w:trPr>
          <w:trHeight w:val="242"/>
        </w:trPr>
        <w:tc>
          <w:tcPr>
            <w:tcW w:w="10802" w:type="dxa"/>
            <w:gridSpan w:val="2"/>
            <w:shd w:val="clear" w:color="auto" w:fill="BBF3EB"/>
          </w:tcPr>
          <w:p w14:paraId="79894D26" w14:textId="2EA3701A" w:rsidR="000A57FB" w:rsidRPr="000A57FB" w:rsidRDefault="000A57FB" w:rsidP="001036F5">
            <w:pPr>
              <w:rPr>
                <w:rFonts w:ascii="Arial" w:hAnsi="Arial" w:cs="Arial"/>
                <w:b/>
                <w:bCs/>
                <w:i/>
                <w:iCs/>
                <w:sz w:val="24"/>
                <w:szCs w:val="24"/>
                <w:lang w:eastAsia="en-GB"/>
              </w:rPr>
            </w:pPr>
            <w:r>
              <w:rPr>
                <w:rFonts w:ascii="Arial" w:hAnsi="Arial" w:cs="Arial"/>
                <w:b/>
                <w:bCs/>
                <w:i/>
                <w:iCs/>
                <w:sz w:val="24"/>
                <w:szCs w:val="24"/>
                <w:lang w:eastAsia="en-GB"/>
              </w:rPr>
              <w:t xml:space="preserve">I </w:t>
            </w:r>
            <w:r w:rsidR="0090611A">
              <w:rPr>
                <w:rFonts w:ascii="Arial" w:hAnsi="Arial" w:cs="Arial"/>
                <w:b/>
                <w:bCs/>
                <w:i/>
                <w:iCs/>
                <w:sz w:val="24"/>
                <w:szCs w:val="24"/>
                <w:lang w:eastAsia="en-GB"/>
              </w:rPr>
              <w:t>confirm my consent to all of the above statements.</w:t>
            </w:r>
          </w:p>
        </w:tc>
      </w:tr>
      <w:tr w:rsidR="00354398" w14:paraId="6DEC2E87" w14:textId="77777777" w:rsidTr="6B1E2EAB">
        <w:trPr>
          <w:trHeight w:val="242"/>
        </w:trPr>
        <w:tc>
          <w:tcPr>
            <w:tcW w:w="4884" w:type="dxa"/>
            <w:shd w:val="clear" w:color="auto" w:fill="BBF3EB"/>
          </w:tcPr>
          <w:p w14:paraId="6322D1B3" w14:textId="77777777" w:rsidR="00354398" w:rsidRDefault="00354398" w:rsidP="00354398">
            <w:pPr>
              <w:jc w:val="right"/>
              <w:rPr>
                <w:rFonts w:ascii="Arial" w:hAnsi="Arial" w:cs="Arial"/>
                <w:b/>
                <w:bCs/>
                <w:sz w:val="24"/>
                <w:szCs w:val="24"/>
                <w:lang w:eastAsia="en-GB"/>
              </w:rPr>
            </w:pPr>
          </w:p>
          <w:p w14:paraId="3C88FCAE" w14:textId="18C1F00D" w:rsidR="00354398" w:rsidRPr="00C771A1" w:rsidRDefault="00354398" w:rsidP="001036F5">
            <w:pPr>
              <w:rPr>
                <w:rFonts w:ascii="Arial" w:hAnsi="Arial" w:cs="Arial"/>
                <w:b/>
                <w:bCs/>
                <w:sz w:val="24"/>
                <w:szCs w:val="24"/>
                <w:lang w:eastAsia="en-GB"/>
              </w:rPr>
            </w:pPr>
            <w:r>
              <w:rPr>
                <w:rFonts w:ascii="Arial" w:hAnsi="Arial" w:cs="Arial"/>
                <w:b/>
                <w:bCs/>
                <w:sz w:val="24"/>
                <w:szCs w:val="24"/>
                <w:lang w:eastAsia="en-GB"/>
              </w:rPr>
              <w:t>Date:</w:t>
            </w:r>
          </w:p>
        </w:tc>
        <w:tc>
          <w:tcPr>
            <w:tcW w:w="5918" w:type="dxa"/>
          </w:tcPr>
          <w:p w14:paraId="241F97AF" w14:textId="5201F2A3" w:rsidR="001036F5" w:rsidRDefault="001036F5" w:rsidP="001036F5">
            <w:pPr>
              <w:rPr>
                <w:rFonts w:ascii="Arial" w:hAnsi="Arial" w:cs="Arial"/>
                <w:i/>
                <w:iCs/>
                <w:sz w:val="24"/>
                <w:szCs w:val="24"/>
                <w:lang w:eastAsia="en-GB"/>
              </w:rPr>
            </w:pPr>
            <w:r>
              <w:rPr>
                <w:rFonts w:ascii="Arial" w:hAnsi="Arial" w:cs="Arial"/>
                <w:i/>
                <w:iCs/>
                <w:sz w:val="24"/>
                <w:szCs w:val="24"/>
                <w:lang w:eastAsia="en-GB"/>
              </w:rPr>
              <w:br/>
            </w:r>
            <w:r w:rsidR="00CE218B">
              <w:rPr>
                <w:rFonts w:ascii="Arial" w:hAnsi="Arial" w:cs="Arial"/>
                <w:i/>
                <w:iCs/>
                <w:sz w:val="24"/>
                <w:szCs w:val="24"/>
                <w:lang w:eastAsia="en-GB"/>
              </w:rPr>
              <w:t xml:space="preserve">signature </w:t>
            </w:r>
          </w:p>
          <w:p w14:paraId="6E527F57" w14:textId="344B4711" w:rsidR="00CE218B" w:rsidRDefault="00CE218B" w:rsidP="00354398">
            <w:pPr>
              <w:rPr>
                <w:rFonts w:ascii="Arial" w:hAnsi="Arial" w:cs="Arial"/>
                <w:i/>
                <w:iCs/>
                <w:sz w:val="24"/>
                <w:szCs w:val="24"/>
                <w:lang w:eastAsia="en-GB"/>
              </w:rPr>
            </w:pPr>
          </w:p>
        </w:tc>
      </w:tr>
    </w:tbl>
    <w:p w14:paraId="6223C5F2" w14:textId="2C1D0834" w:rsidR="651E46DA" w:rsidRDefault="034853B3" w:rsidP="00C771A1">
      <w:pPr>
        <w:rPr>
          <w:rFonts w:ascii="Arial" w:hAnsi="Arial" w:cs="Arial"/>
          <w:sz w:val="24"/>
          <w:szCs w:val="24"/>
        </w:rPr>
      </w:pPr>
      <w:r w:rsidRPr="5DAEA6DA">
        <w:rPr>
          <w:rFonts w:ascii="Arial" w:hAnsi="Arial" w:cs="Arial"/>
          <w:i/>
          <w:iCs/>
          <w:sz w:val="24"/>
          <w:szCs w:val="24"/>
          <w:lang w:eastAsia="en-GB"/>
        </w:rPr>
        <w:t>Data retention will be in line with OCC guidance.</w:t>
      </w:r>
    </w:p>
    <w:p w14:paraId="55180A43" w14:textId="42CC4ABC" w:rsidR="5DAEA6DA" w:rsidRDefault="5DAEA6DA" w:rsidP="5DAEA6DA">
      <w:pPr>
        <w:rPr>
          <w:rFonts w:ascii="Arial" w:hAnsi="Arial" w:cs="Arial"/>
          <w:i/>
          <w:iCs/>
          <w:sz w:val="24"/>
          <w:szCs w:val="24"/>
          <w:lang w:eastAsia="en-GB"/>
        </w:rPr>
      </w:pPr>
    </w:p>
    <w:p w14:paraId="45E5C0F1" w14:textId="67249250" w:rsidR="7592A9AD" w:rsidRDefault="7592A9AD" w:rsidP="5DAEA6DA">
      <w:pPr>
        <w:rPr>
          <w:rFonts w:ascii="Arial" w:eastAsia="Arial" w:hAnsi="Arial" w:cs="Arial"/>
          <w:sz w:val="24"/>
          <w:szCs w:val="24"/>
        </w:rPr>
      </w:pPr>
      <w:r w:rsidRPr="5DAEA6DA">
        <w:rPr>
          <w:rFonts w:ascii="Arial" w:hAnsi="Arial" w:cs="Arial"/>
          <w:i/>
          <w:iCs/>
          <w:sz w:val="24"/>
          <w:szCs w:val="24"/>
          <w:lang w:eastAsia="en-GB"/>
        </w:rPr>
        <w:t>The EP parent information leaflet can be found on the following website</w:t>
      </w:r>
      <w:r w:rsidR="327F52B8" w:rsidRPr="5DAEA6DA">
        <w:rPr>
          <w:rFonts w:ascii="Arial" w:hAnsi="Arial" w:cs="Arial"/>
          <w:i/>
          <w:iCs/>
          <w:sz w:val="24"/>
          <w:szCs w:val="24"/>
          <w:lang w:eastAsia="en-GB"/>
        </w:rPr>
        <w:t xml:space="preserve"> in a variety of community languages</w:t>
      </w:r>
      <w:r w:rsidRPr="5DAEA6DA">
        <w:rPr>
          <w:rFonts w:ascii="Arial" w:hAnsi="Arial" w:cs="Arial"/>
          <w:i/>
          <w:iCs/>
          <w:sz w:val="24"/>
          <w:szCs w:val="24"/>
          <w:lang w:eastAsia="en-GB"/>
        </w:rPr>
        <w:t>:</w:t>
      </w:r>
    </w:p>
    <w:p w14:paraId="237F25A7" w14:textId="7F9044A4" w:rsidR="5DAEA6DA" w:rsidRDefault="149AF64F" w:rsidP="5DAEA6DA">
      <w:pPr>
        <w:rPr>
          <w:rFonts w:ascii="Arial" w:eastAsia="Arial" w:hAnsi="Arial" w:cs="Arial"/>
          <w:sz w:val="24"/>
          <w:szCs w:val="24"/>
        </w:rPr>
      </w:pPr>
      <w:hyperlink r:id="rId14">
        <w:r w:rsidRPr="1DE40203">
          <w:rPr>
            <w:rStyle w:val="Hyperlink"/>
            <w:rFonts w:ascii="Arial" w:eastAsia="Arial" w:hAnsi="Arial" w:cs="Arial"/>
            <w:sz w:val="24"/>
            <w:szCs w:val="24"/>
          </w:rPr>
          <w:t>Family Information Service | Oxfordshire County Council Educational Psychology Service</w:t>
        </w:r>
      </w:hyperlink>
    </w:p>
    <w:sectPr w:rsidR="5DAEA6DA" w:rsidSect="006B59D1">
      <w:footerReference w:type="default" r:id="rId15"/>
      <w:pgSz w:w="12240" w:h="15840" w:code="1"/>
      <w:pgMar w:top="720" w:right="720" w:bottom="720" w:left="720" w:header="720" w:footer="431" w:gutter="0"/>
      <w:paperSrc w:first="15" w:other="15"/>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F701D" w14:textId="77777777" w:rsidR="00B748CF" w:rsidRDefault="00B748CF">
      <w:r>
        <w:separator/>
      </w:r>
    </w:p>
  </w:endnote>
  <w:endnote w:type="continuationSeparator" w:id="0">
    <w:p w14:paraId="03EFCA41" w14:textId="77777777" w:rsidR="00B748CF" w:rsidRDefault="00B7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A722" w14:textId="77777777" w:rsidR="00910000" w:rsidRDefault="00910000">
    <w:pPr>
      <w:pStyle w:val="Footer"/>
      <w:rPr>
        <w:rFonts w:ascii="Arial" w:hAnsi="Arial" w:cs="Arial"/>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04CB7" w14:textId="77777777" w:rsidR="00B748CF" w:rsidRDefault="00B748CF">
      <w:r>
        <w:separator/>
      </w:r>
    </w:p>
  </w:footnote>
  <w:footnote w:type="continuationSeparator" w:id="0">
    <w:p w14:paraId="06971CD3" w14:textId="77777777" w:rsidR="00B748CF" w:rsidRDefault="00B748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F1609"/>
    <w:multiLevelType w:val="hybridMultilevel"/>
    <w:tmpl w:val="50B6D8D6"/>
    <w:lvl w:ilvl="0" w:tplc="1BF6FBBE">
      <w:start w:val="1"/>
      <w:numFmt w:val="bullet"/>
      <w:lvlText w:val=""/>
      <w:lvlJc w:val="left"/>
      <w:pPr>
        <w:ind w:left="720" w:hanging="360"/>
      </w:pPr>
      <w:rPr>
        <w:rFonts w:ascii="Symbol" w:hAnsi="Symbol" w:hint="default"/>
      </w:rPr>
    </w:lvl>
    <w:lvl w:ilvl="1" w:tplc="57A0F43E">
      <w:start w:val="1"/>
      <w:numFmt w:val="bullet"/>
      <w:lvlText w:val="o"/>
      <w:lvlJc w:val="left"/>
      <w:pPr>
        <w:ind w:left="1440" w:hanging="360"/>
      </w:pPr>
      <w:rPr>
        <w:rFonts w:ascii="Courier New" w:hAnsi="Courier New" w:hint="default"/>
      </w:rPr>
    </w:lvl>
    <w:lvl w:ilvl="2" w:tplc="B54EEB28">
      <w:start w:val="1"/>
      <w:numFmt w:val="bullet"/>
      <w:lvlText w:val=""/>
      <w:lvlJc w:val="left"/>
      <w:pPr>
        <w:ind w:left="2160" w:hanging="360"/>
      </w:pPr>
      <w:rPr>
        <w:rFonts w:ascii="Wingdings" w:hAnsi="Wingdings" w:hint="default"/>
      </w:rPr>
    </w:lvl>
    <w:lvl w:ilvl="3" w:tplc="E0F0FC3E">
      <w:start w:val="1"/>
      <w:numFmt w:val="bullet"/>
      <w:lvlText w:val=""/>
      <w:lvlJc w:val="left"/>
      <w:pPr>
        <w:ind w:left="2880" w:hanging="360"/>
      </w:pPr>
      <w:rPr>
        <w:rFonts w:ascii="Symbol" w:hAnsi="Symbol" w:hint="default"/>
      </w:rPr>
    </w:lvl>
    <w:lvl w:ilvl="4" w:tplc="8122975E">
      <w:start w:val="1"/>
      <w:numFmt w:val="bullet"/>
      <w:lvlText w:val="o"/>
      <w:lvlJc w:val="left"/>
      <w:pPr>
        <w:ind w:left="3600" w:hanging="360"/>
      </w:pPr>
      <w:rPr>
        <w:rFonts w:ascii="Courier New" w:hAnsi="Courier New" w:hint="default"/>
      </w:rPr>
    </w:lvl>
    <w:lvl w:ilvl="5" w:tplc="6DA00AEC">
      <w:start w:val="1"/>
      <w:numFmt w:val="bullet"/>
      <w:lvlText w:val=""/>
      <w:lvlJc w:val="left"/>
      <w:pPr>
        <w:ind w:left="4320" w:hanging="360"/>
      </w:pPr>
      <w:rPr>
        <w:rFonts w:ascii="Wingdings" w:hAnsi="Wingdings" w:hint="default"/>
      </w:rPr>
    </w:lvl>
    <w:lvl w:ilvl="6" w:tplc="821A8F46">
      <w:start w:val="1"/>
      <w:numFmt w:val="bullet"/>
      <w:lvlText w:val=""/>
      <w:lvlJc w:val="left"/>
      <w:pPr>
        <w:ind w:left="5040" w:hanging="360"/>
      </w:pPr>
      <w:rPr>
        <w:rFonts w:ascii="Symbol" w:hAnsi="Symbol" w:hint="default"/>
      </w:rPr>
    </w:lvl>
    <w:lvl w:ilvl="7" w:tplc="1B5C2352">
      <w:start w:val="1"/>
      <w:numFmt w:val="bullet"/>
      <w:lvlText w:val="o"/>
      <w:lvlJc w:val="left"/>
      <w:pPr>
        <w:ind w:left="5760" w:hanging="360"/>
      </w:pPr>
      <w:rPr>
        <w:rFonts w:ascii="Courier New" w:hAnsi="Courier New" w:hint="default"/>
      </w:rPr>
    </w:lvl>
    <w:lvl w:ilvl="8" w:tplc="4DA047C6">
      <w:start w:val="1"/>
      <w:numFmt w:val="bullet"/>
      <w:lvlText w:val=""/>
      <w:lvlJc w:val="left"/>
      <w:pPr>
        <w:ind w:left="6480" w:hanging="360"/>
      </w:pPr>
      <w:rPr>
        <w:rFonts w:ascii="Wingdings" w:hAnsi="Wingdings" w:hint="default"/>
      </w:rPr>
    </w:lvl>
  </w:abstractNum>
  <w:abstractNum w:abstractNumId="1" w15:restartNumberingAfterBreak="0">
    <w:nsid w:val="21A86623"/>
    <w:multiLevelType w:val="hybridMultilevel"/>
    <w:tmpl w:val="2E1440CC"/>
    <w:lvl w:ilvl="0" w:tplc="E73801B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475DE393"/>
    <w:multiLevelType w:val="hybridMultilevel"/>
    <w:tmpl w:val="39C226FE"/>
    <w:lvl w:ilvl="0" w:tplc="57D6106C">
      <w:start w:val="1"/>
      <w:numFmt w:val="bullet"/>
      <w:lvlText w:val=""/>
      <w:lvlJc w:val="left"/>
      <w:pPr>
        <w:ind w:left="720" w:hanging="360"/>
      </w:pPr>
      <w:rPr>
        <w:rFonts w:ascii="Symbol" w:hAnsi="Symbol" w:hint="default"/>
      </w:rPr>
    </w:lvl>
    <w:lvl w:ilvl="1" w:tplc="47FA9D44">
      <w:start w:val="1"/>
      <w:numFmt w:val="bullet"/>
      <w:lvlText w:val="o"/>
      <w:lvlJc w:val="left"/>
      <w:pPr>
        <w:ind w:left="1440" w:hanging="360"/>
      </w:pPr>
      <w:rPr>
        <w:rFonts w:ascii="Courier New" w:hAnsi="Courier New" w:hint="default"/>
      </w:rPr>
    </w:lvl>
    <w:lvl w:ilvl="2" w:tplc="B69AC8E6">
      <w:start w:val="1"/>
      <w:numFmt w:val="bullet"/>
      <w:lvlText w:val=""/>
      <w:lvlJc w:val="left"/>
      <w:pPr>
        <w:ind w:left="2160" w:hanging="360"/>
      </w:pPr>
      <w:rPr>
        <w:rFonts w:ascii="Wingdings" w:hAnsi="Wingdings" w:hint="default"/>
      </w:rPr>
    </w:lvl>
    <w:lvl w:ilvl="3" w:tplc="CF9879A6">
      <w:start w:val="1"/>
      <w:numFmt w:val="bullet"/>
      <w:lvlText w:val=""/>
      <w:lvlJc w:val="left"/>
      <w:pPr>
        <w:ind w:left="2880" w:hanging="360"/>
      </w:pPr>
      <w:rPr>
        <w:rFonts w:ascii="Symbol" w:hAnsi="Symbol" w:hint="default"/>
      </w:rPr>
    </w:lvl>
    <w:lvl w:ilvl="4" w:tplc="320670A2">
      <w:start w:val="1"/>
      <w:numFmt w:val="bullet"/>
      <w:lvlText w:val="o"/>
      <w:lvlJc w:val="left"/>
      <w:pPr>
        <w:ind w:left="3600" w:hanging="360"/>
      </w:pPr>
      <w:rPr>
        <w:rFonts w:ascii="Courier New" w:hAnsi="Courier New" w:hint="default"/>
      </w:rPr>
    </w:lvl>
    <w:lvl w:ilvl="5" w:tplc="61E861A6">
      <w:start w:val="1"/>
      <w:numFmt w:val="bullet"/>
      <w:lvlText w:val=""/>
      <w:lvlJc w:val="left"/>
      <w:pPr>
        <w:ind w:left="4320" w:hanging="360"/>
      </w:pPr>
      <w:rPr>
        <w:rFonts w:ascii="Wingdings" w:hAnsi="Wingdings" w:hint="default"/>
      </w:rPr>
    </w:lvl>
    <w:lvl w:ilvl="6" w:tplc="B296C128">
      <w:start w:val="1"/>
      <w:numFmt w:val="bullet"/>
      <w:lvlText w:val=""/>
      <w:lvlJc w:val="left"/>
      <w:pPr>
        <w:ind w:left="5040" w:hanging="360"/>
      </w:pPr>
      <w:rPr>
        <w:rFonts w:ascii="Symbol" w:hAnsi="Symbol" w:hint="default"/>
      </w:rPr>
    </w:lvl>
    <w:lvl w:ilvl="7" w:tplc="CEA6473C">
      <w:start w:val="1"/>
      <w:numFmt w:val="bullet"/>
      <w:lvlText w:val="o"/>
      <w:lvlJc w:val="left"/>
      <w:pPr>
        <w:ind w:left="5760" w:hanging="360"/>
      </w:pPr>
      <w:rPr>
        <w:rFonts w:ascii="Courier New" w:hAnsi="Courier New" w:hint="default"/>
      </w:rPr>
    </w:lvl>
    <w:lvl w:ilvl="8" w:tplc="50CCF2FA">
      <w:start w:val="1"/>
      <w:numFmt w:val="bullet"/>
      <w:lvlText w:val=""/>
      <w:lvlJc w:val="left"/>
      <w:pPr>
        <w:ind w:left="6480" w:hanging="360"/>
      </w:pPr>
      <w:rPr>
        <w:rFonts w:ascii="Wingdings" w:hAnsi="Wingdings" w:hint="default"/>
      </w:rPr>
    </w:lvl>
  </w:abstractNum>
  <w:abstractNum w:abstractNumId="3" w15:restartNumberingAfterBreak="0">
    <w:nsid w:val="4B43009A"/>
    <w:multiLevelType w:val="hybridMultilevel"/>
    <w:tmpl w:val="07521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1161B10"/>
    <w:multiLevelType w:val="hybridMultilevel"/>
    <w:tmpl w:val="DB281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6426494">
    <w:abstractNumId w:val="2"/>
  </w:num>
  <w:num w:numId="2" w16cid:durableId="1951425643">
    <w:abstractNumId w:val="0"/>
  </w:num>
  <w:num w:numId="3" w16cid:durableId="1238519840">
    <w:abstractNumId w:val="4"/>
  </w:num>
  <w:num w:numId="4" w16cid:durableId="406266097">
    <w:abstractNumId w:val="1"/>
  </w:num>
  <w:num w:numId="5" w16cid:durableId="1187602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5D2"/>
    <w:rsid w:val="00010118"/>
    <w:rsid w:val="00016881"/>
    <w:rsid w:val="00034D6F"/>
    <w:rsid w:val="0005052F"/>
    <w:rsid w:val="00085EB9"/>
    <w:rsid w:val="00090E7B"/>
    <w:rsid w:val="000A1403"/>
    <w:rsid w:val="000A3DB0"/>
    <w:rsid w:val="000A57FB"/>
    <w:rsid w:val="000C75E6"/>
    <w:rsid w:val="000E7A71"/>
    <w:rsid w:val="000F06E2"/>
    <w:rsid w:val="001036F5"/>
    <w:rsid w:val="001046A7"/>
    <w:rsid w:val="00110103"/>
    <w:rsid w:val="00130A16"/>
    <w:rsid w:val="00134E8F"/>
    <w:rsid w:val="00137393"/>
    <w:rsid w:val="00146699"/>
    <w:rsid w:val="001600F8"/>
    <w:rsid w:val="00167544"/>
    <w:rsid w:val="00176A89"/>
    <w:rsid w:val="00194FE5"/>
    <w:rsid w:val="00196CE6"/>
    <w:rsid w:val="001A762B"/>
    <w:rsid w:val="001C6C21"/>
    <w:rsid w:val="001F14D5"/>
    <w:rsid w:val="00206288"/>
    <w:rsid w:val="002317AA"/>
    <w:rsid w:val="00236F71"/>
    <w:rsid w:val="002D4FD6"/>
    <w:rsid w:val="002D5EED"/>
    <w:rsid w:val="002E68A9"/>
    <w:rsid w:val="002F11CB"/>
    <w:rsid w:val="002F3602"/>
    <w:rsid w:val="002F5280"/>
    <w:rsid w:val="002F6A0A"/>
    <w:rsid w:val="00314814"/>
    <w:rsid w:val="00315C04"/>
    <w:rsid w:val="00323160"/>
    <w:rsid w:val="00330D95"/>
    <w:rsid w:val="00343DEC"/>
    <w:rsid w:val="00350F7E"/>
    <w:rsid w:val="00354398"/>
    <w:rsid w:val="00372A0D"/>
    <w:rsid w:val="0037629A"/>
    <w:rsid w:val="0038026F"/>
    <w:rsid w:val="00381D06"/>
    <w:rsid w:val="00384937"/>
    <w:rsid w:val="003C3CC6"/>
    <w:rsid w:val="003E48AE"/>
    <w:rsid w:val="003F40F0"/>
    <w:rsid w:val="00411497"/>
    <w:rsid w:val="004163EA"/>
    <w:rsid w:val="00446F9F"/>
    <w:rsid w:val="00473C0E"/>
    <w:rsid w:val="00474EC1"/>
    <w:rsid w:val="0047786D"/>
    <w:rsid w:val="004C03C6"/>
    <w:rsid w:val="004D10DA"/>
    <w:rsid w:val="004D61EA"/>
    <w:rsid w:val="004E295B"/>
    <w:rsid w:val="005117FC"/>
    <w:rsid w:val="005456E2"/>
    <w:rsid w:val="00582CF0"/>
    <w:rsid w:val="005A326B"/>
    <w:rsid w:val="005C0298"/>
    <w:rsid w:val="005C065A"/>
    <w:rsid w:val="005D26A9"/>
    <w:rsid w:val="0062224A"/>
    <w:rsid w:val="00631585"/>
    <w:rsid w:val="0066454D"/>
    <w:rsid w:val="0068071B"/>
    <w:rsid w:val="00684C0E"/>
    <w:rsid w:val="006B59D1"/>
    <w:rsid w:val="006B64AB"/>
    <w:rsid w:val="006F1F62"/>
    <w:rsid w:val="00705659"/>
    <w:rsid w:val="00716E1A"/>
    <w:rsid w:val="0074173F"/>
    <w:rsid w:val="00742342"/>
    <w:rsid w:val="00746E39"/>
    <w:rsid w:val="00796006"/>
    <w:rsid w:val="007A0D94"/>
    <w:rsid w:val="007A12DF"/>
    <w:rsid w:val="007C08BA"/>
    <w:rsid w:val="007D22AB"/>
    <w:rsid w:val="007F16E7"/>
    <w:rsid w:val="00806CEC"/>
    <w:rsid w:val="00810356"/>
    <w:rsid w:val="008566A5"/>
    <w:rsid w:val="0086333C"/>
    <w:rsid w:val="00874CB4"/>
    <w:rsid w:val="00877029"/>
    <w:rsid w:val="00883F6F"/>
    <w:rsid w:val="008858B3"/>
    <w:rsid w:val="00886DEF"/>
    <w:rsid w:val="008A5F9D"/>
    <w:rsid w:val="008C1EF2"/>
    <w:rsid w:val="008D0512"/>
    <w:rsid w:val="008F6ED5"/>
    <w:rsid w:val="008F7A5F"/>
    <w:rsid w:val="009036B6"/>
    <w:rsid w:val="0090611A"/>
    <w:rsid w:val="00910000"/>
    <w:rsid w:val="00925B6C"/>
    <w:rsid w:val="009508EC"/>
    <w:rsid w:val="00963B11"/>
    <w:rsid w:val="00972550"/>
    <w:rsid w:val="009A3431"/>
    <w:rsid w:val="009D3151"/>
    <w:rsid w:val="00A11152"/>
    <w:rsid w:val="00A33CCB"/>
    <w:rsid w:val="00A44EFD"/>
    <w:rsid w:val="00A612A5"/>
    <w:rsid w:val="00A64A3F"/>
    <w:rsid w:val="00AD0576"/>
    <w:rsid w:val="00B003E9"/>
    <w:rsid w:val="00B03C86"/>
    <w:rsid w:val="00B46758"/>
    <w:rsid w:val="00B56EA5"/>
    <w:rsid w:val="00B6080E"/>
    <w:rsid w:val="00B63739"/>
    <w:rsid w:val="00B64989"/>
    <w:rsid w:val="00B65310"/>
    <w:rsid w:val="00B66722"/>
    <w:rsid w:val="00B748CF"/>
    <w:rsid w:val="00B762B7"/>
    <w:rsid w:val="00BA10A0"/>
    <w:rsid w:val="00BA7421"/>
    <w:rsid w:val="00BF00B1"/>
    <w:rsid w:val="00C06A90"/>
    <w:rsid w:val="00C30739"/>
    <w:rsid w:val="00C3092E"/>
    <w:rsid w:val="00C37F55"/>
    <w:rsid w:val="00C54504"/>
    <w:rsid w:val="00C56D28"/>
    <w:rsid w:val="00C62BE7"/>
    <w:rsid w:val="00C6634C"/>
    <w:rsid w:val="00C758A1"/>
    <w:rsid w:val="00C771A1"/>
    <w:rsid w:val="00CA221F"/>
    <w:rsid w:val="00CA51EC"/>
    <w:rsid w:val="00CE218B"/>
    <w:rsid w:val="00CE7053"/>
    <w:rsid w:val="00D04E5F"/>
    <w:rsid w:val="00D11650"/>
    <w:rsid w:val="00D202CA"/>
    <w:rsid w:val="00D34125"/>
    <w:rsid w:val="00D55CF7"/>
    <w:rsid w:val="00DB2640"/>
    <w:rsid w:val="00DB7F19"/>
    <w:rsid w:val="00DD36F3"/>
    <w:rsid w:val="00DE35A5"/>
    <w:rsid w:val="00E1284F"/>
    <w:rsid w:val="00E55C33"/>
    <w:rsid w:val="00E76ADB"/>
    <w:rsid w:val="00F0274D"/>
    <w:rsid w:val="00F345D2"/>
    <w:rsid w:val="00F40DE3"/>
    <w:rsid w:val="00F64B8F"/>
    <w:rsid w:val="00F724CF"/>
    <w:rsid w:val="00F83628"/>
    <w:rsid w:val="00FB4F16"/>
    <w:rsid w:val="00FD2C88"/>
    <w:rsid w:val="00FE4A1F"/>
    <w:rsid w:val="00FE652C"/>
    <w:rsid w:val="00FF2349"/>
    <w:rsid w:val="0113E97A"/>
    <w:rsid w:val="01E6C9F3"/>
    <w:rsid w:val="02BA18A1"/>
    <w:rsid w:val="034853B3"/>
    <w:rsid w:val="03E8D7ED"/>
    <w:rsid w:val="044AFD25"/>
    <w:rsid w:val="0697827D"/>
    <w:rsid w:val="0791908B"/>
    <w:rsid w:val="08044BD3"/>
    <w:rsid w:val="0832DED2"/>
    <w:rsid w:val="08CCC366"/>
    <w:rsid w:val="09F8C7BA"/>
    <w:rsid w:val="0BB72710"/>
    <w:rsid w:val="0BFDD750"/>
    <w:rsid w:val="0CDBE0B9"/>
    <w:rsid w:val="0CF98C38"/>
    <w:rsid w:val="0DC903F7"/>
    <w:rsid w:val="0DCC359E"/>
    <w:rsid w:val="0E1ECE47"/>
    <w:rsid w:val="10F016EA"/>
    <w:rsid w:val="11FE25EC"/>
    <w:rsid w:val="122333D2"/>
    <w:rsid w:val="131AA99F"/>
    <w:rsid w:val="135A5C59"/>
    <w:rsid w:val="13B74684"/>
    <w:rsid w:val="149AF64F"/>
    <w:rsid w:val="159CA7F4"/>
    <w:rsid w:val="15F79D14"/>
    <w:rsid w:val="16458EA8"/>
    <w:rsid w:val="18E63B0C"/>
    <w:rsid w:val="18EC3503"/>
    <w:rsid w:val="1A8B4670"/>
    <w:rsid w:val="1B047E36"/>
    <w:rsid w:val="1B152E44"/>
    <w:rsid w:val="1B211C00"/>
    <w:rsid w:val="1B4FF2B3"/>
    <w:rsid w:val="1B836192"/>
    <w:rsid w:val="1BAD850C"/>
    <w:rsid w:val="1C13F1F6"/>
    <w:rsid w:val="1D5FF7F3"/>
    <w:rsid w:val="1DE40203"/>
    <w:rsid w:val="1E0F9803"/>
    <w:rsid w:val="1E212D7D"/>
    <w:rsid w:val="1EF930CF"/>
    <w:rsid w:val="2039035B"/>
    <w:rsid w:val="2042F55C"/>
    <w:rsid w:val="204D3291"/>
    <w:rsid w:val="20EF070C"/>
    <w:rsid w:val="214EB973"/>
    <w:rsid w:val="24BA2A2C"/>
    <w:rsid w:val="263E5637"/>
    <w:rsid w:val="266A2EE9"/>
    <w:rsid w:val="269D743A"/>
    <w:rsid w:val="26AFF5E8"/>
    <w:rsid w:val="2735A027"/>
    <w:rsid w:val="2850E917"/>
    <w:rsid w:val="285445B1"/>
    <w:rsid w:val="28B06481"/>
    <w:rsid w:val="2905E741"/>
    <w:rsid w:val="2974CFEB"/>
    <w:rsid w:val="2AC59F23"/>
    <w:rsid w:val="2B38DF79"/>
    <w:rsid w:val="2B93338A"/>
    <w:rsid w:val="2C1065C5"/>
    <w:rsid w:val="2CB9C4B5"/>
    <w:rsid w:val="2D47E8F2"/>
    <w:rsid w:val="2E5D2617"/>
    <w:rsid w:val="2EA00C1F"/>
    <w:rsid w:val="2EB1281E"/>
    <w:rsid w:val="2EE4F539"/>
    <w:rsid w:val="2F831D51"/>
    <w:rsid w:val="2F87D60F"/>
    <w:rsid w:val="2F939034"/>
    <w:rsid w:val="2FB62B03"/>
    <w:rsid w:val="312885A6"/>
    <w:rsid w:val="314C1AD3"/>
    <w:rsid w:val="3190E167"/>
    <w:rsid w:val="31C8C60D"/>
    <w:rsid w:val="31F43D05"/>
    <w:rsid w:val="324B00D6"/>
    <w:rsid w:val="327F52B8"/>
    <w:rsid w:val="328F1800"/>
    <w:rsid w:val="32E63DBD"/>
    <w:rsid w:val="3320CEC2"/>
    <w:rsid w:val="33FE30EF"/>
    <w:rsid w:val="34E3857A"/>
    <w:rsid w:val="34E6BDE8"/>
    <w:rsid w:val="34E6FA90"/>
    <w:rsid w:val="3563BE36"/>
    <w:rsid w:val="3672B4DD"/>
    <w:rsid w:val="36C590B5"/>
    <w:rsid w:val="36D69EFD"/>
    <w:rsid w:val="36DB8A0F"/>
    <w:rsid w:val="36DCD5B9"/>
    <w:rsid w:val="37F67D27"/>
    <w:rsid w:val="37FA70ED"/>
    <w:rsid w:val="3994EF19"/>
    <w:rsid w:val="399D98D5"/>
    <w:rsid w:val="39F1C9CA"/>
    <w:rsid w:val="39F9A2AB"/>
    <w:rsid w:val="3A243D7E"/>
    <w:rsid w:val="3B4A03E2"/>
    <w:rsid w:val="3C5F3138"/>
    <w:rsid w:val="3C79B9E3"/>
    <w:rsid w:val="3DB983A5"/>
    <w:rsid w:val="3DC38FD6"/>
    <w:rsid w:val="3E086ED1"/>
    <w:rsid w:val="3E4EFAB2"/>
    <w:rsid w:val="3F6747D3"/>
    <w:rsid w:val="3FD8C195"/>
    <w:rsid w:val="40F5BA2D"/>
    <w:rsid w:val="41872236"/>
    <w:rsid w:val="42CA6FFC"/>
    <w:rsid w:val="4303FF4E"/>
    <w:rsid w:val="43EB92EA"/>
    <w:rsid w:val="4454D8B0"/>
    <w:rsid w:val="44822589"/>
    <w:rsid w:val="448873E5"/>
    <w:rsid w:val="45891650"/>
    <w:rsid w:val="459F2DB2"/>
    <w:rsid w:val="46007553"/>
    <w:rsid w:val="4679CDBC"/>
    <w:rsid w:val="47BA0CE1"/>
    <w:rsid w:val="489A963A"/>
    <w:rsid w:val="48A8996C"/>
    <w:rsid w:val="4984865A"/>
    <w:rsid w:val="4A1FC2B9"/>
    <w:rsid w:val="4AA16166"/>
    <w:rsid w:val="4AB63CAE"/>
    <w:rsid w:val="4CC5BBF6"/>
    <w:rsid w:val="4D2EE857"/>
    <w:rsid w:val="4D3C1A34"/>
    <w:rsid w:val="4DDC390E"/>
    <w:rsid w:val="4E70E56A"/>
    <w:rsid w:val="4EEFF21A"/>
    <w:rsid w:val="4F65BD4E"/>
    <w:rsid w:val="4FB5F615"/>
    <w:rsid w:val="50EB5A38"/>
    <w:rsid w:val="51CD075D"/>
    <w:rsid w:val="5221421E"/>
    <w:rsid w:val="5267A317"/>
    <w:rsid w:val="5289E509"/>
    <w:rsid w:val="53380D84"/>
    <w:rsid w:val="54C2C05A"/>
    <w:rsid w:val="54C463E6"/>
    <w:rsid w:val="56F6430E"/>
    <w:rsid w:val="5871ED54"/>
    <w:rsid w:val="58A40616"/>
    <w:rsid w:val="58FF35D1"/>
    <w:rsid w:val="5A1490AA"/>
    <w:rsid w:val="5AECB1D0"/>
    <w:rsid w:val="5AF5EE04"/>
    <w:rsid w:val="5C323DD7"/>
    <w:rsid w:val="5C3B254E"/>
    <w:rsid w:val="5C3D95B5"/>
    <w:rsid w:val="5C5EA49B"/>
    <w:rsid w:val="5CD0154F"/>
    <w:rsid w:val="5DAEA6DA"/>
    <w:rsid w:val="5DEF0F73"/>
    <w:rsid w:val="6007121E"/>
    <w:rsid w:val="6032B2E8"/>
    <w:rsid w:val="60706F3E"/>
    <w:rsid w:val="608C4DED"/>
    <w:rsid w:val="60BBCADB"/>
    <w:rsid w:val="6150BB59"/>
    <w:rsid w:val="61F41F64"/>
    <w:rsid w:val="622763AE"/>
    <w:rsid w:val="62AC7DD5"/>
    <w:rsid w:val="62C6C7A0"/>
    <w:rsid w:val="64B0AF76"/>
    <w:rsid w:val="651E46DA"/>
    <w:rsid w:val="653F1498"/>
    <w:rsid w:val="655949D1"/>
    <w:rsid w:val="65DCEFA9"/>
    <w:rsid w:val="66496FAA"/>
    <w:rsid w:val="6793CA0B"/>
    <w:rsid w:val="67C9FEC4"/>
    <w:rsid w:val="68DB326D"/>
    <w:rsid w:val="699E70B9"/>
    <w:rsid w:val="6A8F022E"/>
    <w:rsid w:val="6A9C174C"/>
    <w:rsid w:val="6B1E2EAB"/>
    <w:rsid w:val="6B2B603F"/>
    <w:rsid w:val="6B3C0C54"/>
    <w:rsid w:val="6B632BEA"/>
    <w:rsid w:val="6DBAA85D"/>
    <w:rsid w:val="6ED46F11"/>
    <w:rsid w:val="6F855617"/>
    <w:rsid w:val="6F87AC6C"/>
    <w:rsid w:val="6FDF5341"/>
    <w:rsid w:val="7060D061"/>
    <w:rsid w:val="71776B68"/>
    <w:rsid w:val="73642573"/>
    <w:rsid w:val="745B512C"/>
    <w:rsid w:val="74C7767A"/>
    <w:rsid w:val="7592A9AD"/>
    <w:rsid w:val="75DCD0E5"/>
    <w:rsid w:val="75E065C5"/>
    <w:rsid w:val="7631A425"/>
    <w:rsid w:val="7762883D"/>
    <w:rsid w:val="7918F5F0"/>
    <w:rsid w:val="79DC5110"/>
    <w:rsid w:val="7AB036A3"/>
    <w:rsid w:val="7B1A893A"/>
    <w:rsid w:val="7BDB21EF"/>
    <w:rsid w:val="7C204F16"/>
    <w:rsid w:val="7C28926F"/>
    <w:rsid w:val="7C30CC16"/>
    <w:rsid w:val="7C35341A"/>
    <w:rsid w:val="7F2A4CC2"/>
    <w:rsid w:val="7F9B937B"/>
    <w:rsid w:val="7FDA01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754283"/>
  <w15:chartTrackingRefBased/>
  <w15:docId w15:val="{1F291E92-11CE-416E-97BD-C19F5888D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4"/>
      <w:lang w:val="en-GB"/>
    </w:rPr>
  </w:style>
  <w:style w:type="paragraph" w:styleId="Heading2">
    <w:name w:val="heading 2"/>
    <w:basedOn w:val="Normal"/>
    <w:next w:val="Normal"/>
    <w:qFormat/>
    <w:pPr>
      <w:keepNext/>
      <w:outlineLvl w:val="1"/>
    </w:pPr>
    <w:rPr>
      <w:b/>
      <w:sz w:val="28"/>
      <w:lang w:val="en-GB"/>
    </w:rPr>
  </w:style>
  <w:style w:type="paragraph" w:styleId="Heading3">
    <w:name w:val="heading 3"/>
    <w:basedOn w:val="Normal"/>
    <w:next w:val="Normal"/>
    <w:qFormat/>
    <w:pPr>
      <w:keepNext/>
      <w:jc w:val="center"/>
      <w:outlineLvl w:val="2"/>
    </w:pPr>
    <w:rPr>
      <w:b/>
      <w:sz w:val="24"/>
      <w:u w:val="single"/>
    </w:rPr>
  </w:style>
  <w:style w:type="paragraph" w:styleId="Heading4">
    <w:name w:val="heading 4"/>
    <w:basedOn w:val="Normal"/>
    <w:next w:val="Normal"/>
    <w:qFormat/>
    <w:pPr>
      <w:keepNext/>
      <w:outlineLvl w:val="3"/>
    </w:pPr>
    <w:rPr>
      <w:rFonts w:ascii="Arial" w:hAnsi="Arial"/>
      <w:b/>
      <w:i/>
      <w:sz w:val="24"/>
    </w:rPr>
  </w:style>
  <w:style w:type="paragraph" w:styleId="Heading5">
    <w:name w:val="heading 5"/>
    <w:basedOn w:val="Normal"/>
    <w:next w:val="Normal"/>
    <w:qFormat/>
    <w:pPr>
      <w:keepNext/>
      <w:outlineLvl w:val="4"/>
    </w:pPr>
    <w:rPr>
      <w:rFonts w:ascii="Arial" w:hAnsi="Arial"/>
      <w:b/>
      <w:sz w:val="22"/>
    </w:rPr>
  </w:style>
  <w:style w:type="paragraph" w:styleId="Heading6">
    <w:name w:val="heading 6"/>
    <w:basedOn w:val="Normal"/>
    <w:next w:val="Normal"/>
    <w:qFormat/>
    <w:pPr>
      <w:keepNext/>
      <w:outlineLvl w:val="5"/>
    </w:pPr>
    <w:rPr>
      <w:rFonts w:ascii="Arial" w:hAnsi="Arial"/>
      <w:b/>
    </w:rPr>
  </w:style>
  <w:style w:type="paragraph" w:styleId="Heading7">
    <w:name w:val="heading 7"/>
    <w:basedOn w:val="Normal"/>
    <w:next w:val="Normal"/>
    <w:qFormat/>
    <w:pPr>
      <w:keepNext/>
      <w:outlineLvl w:val="6"/>
    </w:pPr>
    <w:rPr>
      <w:rFonts w:ascii="Arial" w:hAnsi="Arial"/>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24"/>
      <w:lang w:val="en-GB"/>
    </w:rPr>
  </w:style>
  <w:style w:type="paragraph" w:styleId="Footer">
    <w:name w:val="footer"/>
    <w:basedOn w:val="Normal"/>
    <w:pPr>
      <w:tabs>
        <w:tab w:val="center" w:pos="4320"/>
        <w:tab w:val="right" w:pos="8640"/>
      </w:tabs>
    </w:pPr>
    <w:rPr>
      <w:sz w:val="24"/>
      <w:lang w:val="en-GB"/>
    </w:rPr>
  </w:style>
  <w:style w:type="paragraph" w:styleId="BalloonText">
    <w:name w:val="Balloon Text"/>
    <w:basedOn w:val="Normal"/>
    <w:semiHidden/>
    <w:rsid w:val="00AD0576"/>
    <w:rPr>
      <w:rFonts w:ascii="Tahoma" w:hAnsi="Tahoma" w:cs="Tahoma"/>
      <w:sz w:val="16"/>
      <w:szCs w:val="16"/>
    </w:rPr>
  </w:style>
  <w:style w:type="character" w:styleId="Hyperlink">
    <w:name w:val="Hyperlink"/>
    <w:rsid w:val="009508EC"/>
    <w:rPr>
      <w:color w:val="0563C1"/>
      <w:u w:val="single"/>
    </w:rPr>
  </w:style>
  <w:style w:type="character" w:styleId="UnresolvedMention">
    <w:name w:val="Unresolved Mention"/>
    <w:uiPriority w:val="99"/>
    <w:semiHidden/>
    <w:unhideWhenUsed/>
    <w:rsid w:val="009508EC"/>
    <w:rPr>
      <w:color w:val="808080"/>
      <w:shd w:val="clear" w:color="auto" w:fill="E6E6E6"/>
    </w:rPr>
  </w:style>
  <w:style w:type="character" w:styleId="CommentReference">
    <w:name w:val="annotation reference"/>
    <w:rsid w:val="005A326B"/>
    <w:rPr>
      <w:sz w:val="16"/>
      <w:szCs w:val="16"/>
    </w:rPr>
  </w:style>
  <w:style w:type="paragraph" w:styleId="CommentText">
    <w:name w:val="annotation text"/>
    <w:basedOn w:val="Normal"/>
    <w:link w:val="CommentTextChar"/>
    <w:rsid w:val="005A326B"/>
  </w:style>
  <w:style w:type="character" w:customStyle="1" w:styleId="CommentTextChar">
    <w:name w:val="Comment Text Char"/>
    <w:link w:val="CommentText"/>
    <w:rsid w:val="005A326B"/>
    <w:rPr>
      <w:lang w:val="en-US" w:eastAsia="en-US"/>
    </w:rPr>
  </w:style>
  <w:style w:type="paragraph" w:styleId="CommentSubject">
    <w:name w:val="annotation subject"/>
    <w:basedOn w:val="CommentText"/>
    <w:next w:val="CommentText"/>
    <w:link w:val="CommentSubjectChar"/>
    <w:rsid w:val="005A326B"/>
    <w:rPr>
      <w:b/>
      <w:bCs/>
    </w:rPr>
  </w:style>
  <w:style w:type="character" w:customStyle="1" w:styleId="CommentSubjectChar">
    <w:name w:val="Comment Subject Char"/>
    <w:link w:val="CommentSubject"/>
    <w:rsid w:val="005A326B"/>
    <w:rPr>
      <w:b/>
      <w:bCs/>
      <w:lang w:val="en-US" w:eastAsia="en-US"/>
    </w:rPr>
  </w:style>
  <w:style w:type="character" w:styleId="FollowedHyperlink">
    <w:name w:val="FollowedHyperlink"/>
    <w:rsid w:val="004D61EA"/>
    <w:rPr>
      <w:color w:val="954F72"/>
      <w:u w:val="single"/>
    </w:rPr>
  </w:style>
  <w:style w:type="paragraph" w:styleId="NoSpacing">
    <w:name w:val="No Spacing"/>
    <w:uiPriority w:val="1"/>
    <w:qFormat/>
    <w:rsid w:val="651E46DA"/>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036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724593">
      <w:bodyDiv w:val="1"/>
      <w:marLeft w:val="0"/>
      <w:marRight w:val="0"/>
      <w:marTop w:val="0"/>
      <w:marBottom w:val="0"/>
      <w:divBdr>
        <w:top w:val="none" w:sz="0" w:space="0" w:color="auto"/>
        <w:left w:val="none" w:sz="0" w:space="0" w:color="auto"/>
        <w:bottom w:val="none" w:sz="0" w:space="0" w:color="auto"/>
        <w:right w:val="none" w:sz="0" w:space="0" w:color="auto"/>
      </w:divBdr>
    </w:div>
    <w:div w:id="209801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xfordshire.gov.uk/council/about-website/privacy-notic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isd.oxfordshire.gov.uk/kb5/oxfordshire/directory/service.page?id=BrbWJr4zZk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inda%20Lye\Local%20Settings\Temporary%20Internet%20Files\Content.IE5\LFFJPXWE\JointAgreement%20Form%20Sept%20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32754DB9535F4EB258C31AB1A33D91" ma:contentTypeVersion="10" ma:contentTypeDescription="Create a new document." ma:contentTypeScope="" ma:versionID="1cf3c96e14a81405e8441f851052ffc1">
  <xsd:schema xmlns:xsd="http://www.w3.org/2001/XMLSchema" xmlns:xs="http://www.w3.org/2001/XMLSchema" xmlns:p="http://schemas.microsoft.com/office/2006/metadata/properties" xmlns:ns2="f7ec157c-ea56-4529-ab94-d90561ad9275" xmlns:ns3="de6f1ed9-cf74-4cf6-81d1-74d5c1831e84" targetNamespace="http://schemas.microsoft.com/office/2006/metadata/properties" ma:root="true" ma:fieldsID="1769b882c2f8efd8763c474d68ccb614" ns2:_="" ns3:_="">
    <xsd:import namespace="f7ec157c-ea56-4529-ab94-d90561ad9275"/>
    <xsd:import namespace="de6f1ed9-cf74-4cf6-81d1-74d5c1831e8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ec157c-ea56-4529-ab94-d90561ad92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6f1ed9-cf74-4cf6-81d1-74d5c1831e8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333D9F-F10E-40B8-8E44-6B171DF1AC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ec157c-ea56-4529-ab94-d90561ad9275"/>
    <ds:schemaRef ds:uri="de6f1ed9-cf74-4cf6-81d1-74d5c1831e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B6BFA0-E580-478F-BB82-D670A90FAD86}">
  <ds:schemaRefs>
    <ds:schemaRef ds:uri="http://schemas.microsoft.com/office/infopath/2007/PartnerControls"/>
    <ds:schemaRef ds:uri="http://purl.org/dc/elements/1.1/"/>
    <ds:schemaRef ds:uri="http://www.w3.org/XML/1998/namespace"/>
    <ds:schemaRef ds:uri="http://purl.org/dc/dcmitype/"/>
    <ds:schemaRef ds:uri="http://schemas.microsoft.com/office/2006/metadata/properties"/>
    <ds:schemaRef ds:uri="http://schemas.microsoft.com/office/2006/documentManagement/types"/>
    <ds:schemaRef ds:uri="http://schemas.openxmlformats.org/package/2006/metadata/core-properties"/>
    <ds:schemaRef ds:uri="de6f1ed9-cf74-4cf6-81d1-74d5c1831e84"/>
    <ds:schemaRef ds:uri="f7ec157c-ea56-4529-ab94-d90561ad9275"/>
    <ds:schemaRef ds:uri="http://purl.org/dc/terms/"/>
  </ds:schemaRefs>
</ds:datastoreItem>
</file>

<file path=customXml/itemProps3.xml><?xml version="1.0" encoding="utf-8"?>
<ds:datastoreItem xmlns:ds="http://schemas.openxmlformats.org/officeDocument/2006/customXml" ds:itemID="{9FC1FDB7-AE9A-4C83-AA58-13A98E0808AF}">
  <ds:schemaRefs>
    <ds:schemaRef ds:uri="http://schemas.microsoft.com/sharepoint/v3/contenttype/forms"/>
  </ds:schemaRefs>
</ds:datastoreItem>
</file>

<file path=customXml/itemProps4.xml><?xml version="1.0" encoding="utf-8"?>
<ds:datastoreItem xmlns:ds="http://schemas.openxmlformats.org/officeDocument/2006/customXml" ds:itemID="{97D62180-17BA-45FE-9598-75D4E14D8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JointAgreement Form Sept 02</Template>
  <TotalTime>25</TotalTime>
  <Pages>2</Pages>
  <Words>282</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Oxfordshire County Council</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Lye</dc:creator>
  <cp:keywords/>
  <cp:lastModifiedBy>Gimigliano, Anna - Oxfordshire County Council</cp:lastModifiedBy>
  <cp:revision>4</cp:revision>
  <cp:lastPrinted>2018-09-12T16:06:00Z</cp:lastPrinted>
  <dcterms:created xsi:type="dcterms:W3CDTF">2025-10-10T10:57:00Z</dcterms:created>
  <dcterms:modified xsi:type="dcterms:W3CDTF">2025-10-10T11:24:00Z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0x0101003C32754DB9535F4EB258C31AB1A33D91</vt:lpwstr>
  </property>
  <property fmtid="{D5CDD505-2E9C-101B-9397-08002B2CF9AE}" pid="3" name="docLang">
    <vt:lpwstr>en</vt:lpwstr>
  </property>
</Properties>
</file>